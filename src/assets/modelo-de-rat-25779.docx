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4407" w14:textId="77777777" w:rsidR="006A7FA7" w:rsidRPr="00EE29F2" w:rsidRDefault="006A7FA7" w:rsidP="00EE29F2"/>
    <w:sectPr w:rsidR="006A7FA7" w:rsidRPr="00EE29F2" w:rsidSect="001129E2">
      <w:headerReference w:type="default" r:id="rId7"/>
      <w:footerReference w:type="default" r:id="rId8"/>
      <w:pgSz w:w="11906" w:h="16838"/>
      <w:pgMar w:top="720" w:right="720" w:bottom="720" w:left="720" w:header="510" w:footer="567" w:gutter="0"/>
      <w:pgBorders w:offsetFrom="page">
        <w:top w:val="single" w:sz="4" w:space="24" w:color="808080" w:themeColor="background1" w:themeShade="80"/>
        <w:left w:val="single" w:sz="4" w:space="24" w:color="808080" w:themeColor="background1" w:themeShade="80"/>
        <w:bottom w:val="single" w:sz="4" w:space="24" w:color="808080" w:themeColor="background1" w:themeShade="80"/>
        <w:right w:val="single" w:sz="4" w:space="24" w:color="808080" w:themeColor="background1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F6BD6" w14:textId="77777777" w:rsidR="009536BE" w:rsidRDefault="009536BE" w:rsidP="005E1593">
      <w:r>
        <w:separator/>
      </w:r>
    </w:p>
  </w:endnote>
  <w:endnote w:type="continuationSeparator" w:id="0">
    <w:p w14:paraId="0B438D09" w14:textId="77777777" w:rsidR="009536BE" w:rsidRDefault="009536BE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08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9617"/>
      <w:gridCol w:w="147"/>
      <w:gridCol w:w="844"/>
    </w:tblGrid>
    <w:tr w:rsidR="00266DF1" w:rsidRPr="006419CA" w14:paraId="5CCC75B9" w14:textId="77777777" w:rsidTr="00A24ABA">
      <w:trPr>
        <w:jc w:val="center"/>
      </w:trPr>
      <w:tc>
        <w:tcPr>
          <w:tcW w:w="9852" w:type="dxa"/>
          <w:vAlign w:val="center"/>
        </w:tcPr>
        <w:p w14:paraId="5ECFB0C5" w14:textId="22F2130C" w:rsidR="00266DF1" w:rsidRPr="00B4704E" w:rsidRDefault="00266DF1" w:rsidP="001835B3">
          <w:pPr>
            <w:pStyle w:val="Rodap"/>
            <w:spacing w:before="120" w:after="120"/>
            <w:rPr>
              <w:rFonts w:ascii="Arial" w:hAnsi="Arial" w:cs="Arial"/>
              <w:color w:val="244061" w:themeColor="accent1" w:themeShade="80"/>
              <w:sz w:val="18"/>
              <w:szCs w:val="18"/>
            </w:rPr>
          </w:pPr>
        </w:p>
      </w:tc>
      <w:tc>
        <w:tcPr>
          <w:tcW w:w="756" w:type="dxa"/>
          <w:gridSpan w:val="2"/>
          <w:vAlign w:val="center"/>
        </w:tcPr>
        <w:p w14:paraId="60BD64AF" w14:textId="1D052D52" w:rsidR="00266DF1" w:rsidRPr="00E34057" w:rsidRDefault="00266DF1" w:rsidP="00A24ABA">
          <w:pPr>
            <w:pStyle w:val="Rodap"/>
            <w:spacing w:before="120" w:after="120"/>
            <w:ind w:left="597" w:right="-156" w:hanging="597"/>
            <w:jc w:val="center"/>
            <w:rPr>
              <w:rFonts w:ascii="Arial" w:hAnsi="Arial" w:cs="Arial"/>
              <w:color w:val="244061" w:themeColor="accent1" w:themeShade="80"/>
              <w:sz w:val="16"/>
              <w:szCs w:val="16"/>
            </w:rPr>
          </w:pPr>
          <w:r w:rsidRPr="00E34057">
            <w:rPr>
              <w:rFonts w:ascii="Arial" w:hAnsi="Arial" w:cs="Arial"/>
              <w:color w:val="244061" w:themeColor="accent1" w:themeShade="80"/>
              <w:sz w:val="16"/>
              <w:szCs w:val="16"/>
            </w:rPr>
            <w:fldChar w:fldCharType="begin"/>
          </w:r>
          <w:r w:rsidRPr="00E34057">
            <w:rPr>
              <w:rFonts w:ascii="Arial" w:hAnsi="Arial" w:cs="Arial"/>
              <w:color w:val="244061" w:themeColor="accent1" w:themeShade="80"/>
              <w:sz w:val="16"/>
              <w:szCs w:val="16"/>
            </w:rPr>
            <w:instrText xml:space="preserve"> PAGE </w:instrText>
          </w:r>
          <w:r w:rsidRPr="00E34057">
            <w:rPr>
              <w:rFonts w:ascii="Arial" w:hAnsi="Arial" w:cs="Arial"/>
              <w:color w:val="244061" w:themeColor="accent1" w:themeShade="80"/>
              <w:sz w:val="16"/>
              <w:szCs w:val="16"/>
            </w:rPr>
            <w:fldChar w:fldCharType="separate"/>
          </w:r>
          <w:r w:rsidR="007C4BC3">
            <w:rPr>
              <w:rFonts w:ascii="Arial" w:hAnsi="Arial" w:cs="Arial"/>
              <w:noProof/>
              <w:color w:val="244061" w:themeColor="accent1" w:themeShade="80"/>
              <w:sz w:val="16"/>
              <w:szCs w:val="16"/>
            </w:rPr>
            <w:t>1</w:t>
          </w:r>
          <w:r w:rsidRPr="00E34057">
            <w:rPr>
              <w:rFonts w:ascii="Arial" w:hAnsi="Arial" w:cs="Arial"/>
              <w:color w:val="244061" w:themeColor="accent1" w:themeShade="80"/>
              <w:sz w:val="16"/>
              <w:szCs w:val="16"/>
            </w:rPr>
            <w:fldChar w:fldCharType="end"/>
          </w:r>
          <w:r w:rsidRPr="00E34057">
            <w:rPr>
              <w:rFonts w:ascii="Arial" w:hAnsi="Arial" w:cs="Arial"/>
              <w:color w:val="244061" w:themeColor="accent1" w:themeShade="80"/>
              <w:sz w:val="16"/>
              <w:szCs w:val="16"/>
            </w:rPr>
            <w:t xml:space="preserve"> de </w:t>
          </w:r>
          <w:r w:rsidRPr="00E34057">
            <w:rPr>
              <w:rFonts w:ascii="Arial" w:hAnsi="Arial" w:cs="Arial"/>
              <w:color w:val="244061" w:themeColor="accent1" w:themeShade="80"/>
              <w:sz w:val="16"/>
              <w:szCs w:val="16"/>
            </w:rPr>
            <w:fldChar w:fldCharType="begin"/>
          </w:r>
          <w:r w:rsidRPr="00E34057">
            <w:rPr>
              <w:rFonts w:ascii="Arial" w:hAnsi="Arial" w:cs="Arial"/>
              <w:color w:val="244061" w:themeColor="accent1" w:themeShade="80"/>
              <w:sz w:val="16"/>
              <w:szCs w:val="16"/>
            </w:rPr>
            <w:instrText xml:space="preserve"> NUMPAGES </w:instrText>
          </w:r>
          <w:r w:rsidRPr="00E34057">
            <w:rPr>
              <w:rFonts w:ascii="Arial" w:hAnsi="Arial" w:cs="Arial"/>
              <w:color w:val="244061" w:themeColor="accent1" w:themeShade="80"/>
              <w:sz w:val="16"/>
              <w:szCs w:val="16"/>
            </w:rPr>
            <w:fldChar w:fldCharType="separate"/>
          </w:r>
          <w:r w:rsidR="007C4BC3">
            <w:rPr>
              <w:rFonts w:ascii="Arial" w:hAnsi="Arial" w:cs="Arial"/>
              <w:noProof/>
              <w:color w:val="244061" w:themeColor="accent1" w:themeShade="80"/>
              <w:sz w:val="16"/>
              <w:szCs w:val="16"/>
            </w:rPr>
            <w:t>1</w:t>
          </w:r>
          <w:r w:rsidRPr="00E34057">
            <w:rPr>
              <w:rFonts w:ascii="Arial" w:hAnsi="Arial" w:cs="Arial"/>
              <w:color w:val="244061" w:themeColor="accent1" w:themeShade="80"/>
              <w:sz w:val="16"/>
              <w:szCs w:val="16"/>
            </w:rPr>
            <w:fldChar w:fldCharType="end"/>
          </w:r>
        </w:p>
      </w:tc>
    </w:tr>
    <w:tr w:rsidR="00266DF1" w:rsidRPr="006419CA" w14:paraId="0143E767" w14:textId="77777777" w:rsidTr="00A24ABA">
      <w:trPr>
        <w:jc w:val="center"/>
      </w:trPr>
      <w:sdt>
        <w:sdtPr>
          <w:rPr>
            <w:rFonts w:ascii="Arial" w:hAnsi="Arial" w:cs="Arial"/>
            <w:color w:val="244061" w:themeColor="accent1" w:themeShade="80"/>
            <w:sz w:val="18"/>
            <w:szCs w:val="18"/>
          </w:rPr>
          <w:alias w:val="Company"/>
          <w:tag w:val=""/>
          <w:id w:val="-40598398"/>
          <w:placeholder>
            <w:docPart w:val="421F409D105945DC96D4F6F47340CA66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tc>
            <w:tcPr>
              <w:tcW w:w="9993" w:type="dxa"/>
              <w:gridSpan w:val="2"/>
              <w:vAlign w:val="center"/>
            </w:tcPr>
            <w:p w14:paraId="2ACD267B" w14:textId="4522FBB1" w:rsidR="00266DF1" w:rsidRPr="006419CA" w:rsidRDefault="00602888" w:rsidP="00E34057">
              <w:pPr>
                <w:pStyle w:val="Rodap"/>
                <w:spacing w:before="120" w:after="120"/>
                <w:jc w:val="center"/>
                <w:rPr>
                  <w:color w:val="244061" w:themeColor="accent1" w:themeShade="80"/>
                </w:rPr>
              </w:pPr>
              <w:proofErr w:type="spellStart"/>
              <w:r w:rsidRPr="00B33E27">
                <w:rPr>
                  <w:rFonts w:ascii="Arial" w:hAnsi="Arial" w:cs="Arial"/>
                  <w:color w:val="244061" w:themeColor="accent1" w:themeShade="80"/>
                  <w:sz w:val="18"/>
                  <w:szCs w:val="18"/>
                </w:rPr>
                <w:t>ServiceLogic</w:t>
              </w:r>
              <w:proofErr w:type="spellEnd"/>
              <w:r w:rsidRPr="00B33E27">
                <w:rPr>
                  <w:rFonts w:ascii="Arial" w:hAnsi="Arial" w:cs="Arial"/>
                  <w:color w:val="244061" w:themeColor="accent1" w:themeShade="80"/>
                  <w:sz w:val="18"/>
                  <w:szCs w:val="18"/>
                </w:rPr>
                <w:t xml:space="preserve"> Soluções em Tecnologia</w:t>
              </w:r>
              <w:r w:rsidR="00B33E27" w:rsidRPr="00B33E27">
                <w:rPr>
                  <w:rFonts w:ascii="Arial" w:hAnsi="Arial" w:cs="Arial"/>
                  <w:color w:val="244061" w:themeColor="accent1" w:themeShade="80"/>
                  <w:sz w:val="18"/>
                  <w:szCs w:val="18"/>
                </w:rPr>
                <w:t xml:space="preserve"> – Av. Central, 1439, Sala 201, </w:t>
              </w:r>
              <w:r w:rsidR="00A24ABA">
                <w:rPr>
                  <w:rFonts w:ascii="Arial" w:hAnsi="Arial" w:cs="Arial"/>
                  <w:color w:val="244061" w:themeColor="accent1" w:themeShade="80"/>
                  <w:sz w:val="18"/>
                  <w:szCs w:val="18"/>
                </w:rPr>
                <w:t>Ed. Comercial Santa Clara,</w:t>
              </w:r>
              <w:r w:rsidR="00B33E27" w:rsidRPr="00B33E27">
                <w:rPr>
                  <w:rFonts w:ascii="Arial" w:hAnsi="Arial" w:cs="Arial"/>
                  <w:color w:val="244061" w:themeColor="accent1" w:themeShade="80"/>
                  <w:sz w:val="18"/>
                  <w:szCs w:val="18"/>
                </w:rPr>
                <w:t xml:space="preserve"> Laranjeiras, Serra</w:t>
              </w:r>
              <w:r w:rsidR="00E34057">
                <w:rPr>
                  <w:rFonts w:ascii="Arial" w:hAnsi="Arial" w:cs="Arial"/>
                  <w:color w:val="244061" w:themeColor="accent1" w:themeShade="80"/>
                  <w:sz w:val="18"/>
                  <w:szCs w:val="18"/>
                </w:rPr>
                <w:t xml:space="preserve"> </w:t>
              </w:r>
              <w:r w:rsidR="00B33E27" w:rsidRPr="00B33E27">
                <w:rPr>
                  <w:rFonts w:ascii="Arial" w:hAnsi="Arial" w:cs="Arial"/>
                  <w:color w:val="244061" w:themeColor="accent1" w:themeShade="80"/>
                  <w:sz w:val="18"/>
                  <w:szCs w:val="18"/>
                </w:rPr>
                <w:t>-</w:t>
              </w:r>
              <w:r w:rsidR="00E34057">
                <w:rPr>
                  <w:rFonts w:ascii="Arial" w:hAnsi="Arial" w:cs="Arial"/>
                  <w:color w:val="244061" w:themeColor="accent1" w:themeShade="80"/>
                  <w:sz w:val="18"/>
                  <w:szCs w:val="18"/>
                </w:rPr>
                <w:t xml:space="preserve"> </w:t>
              </w:r>
              <w:r w:rsidR="00B33E27" w:rsidRPr="00B33E27">
                <w:rPr>
                  <w:rFonts w:ascii="Arial" w:hAnsi="Arial" w:cs="Arial"/>
                  <w:color w:val="244061" w:themeColor="accent1" w:themeShade="80"/>
                  <w:sz w:val="18"/>
                  <w:szCs w:val="18"/>
                </w:rPr>
                <w:t>ES.</w:t>
              </w:r>
              <w:r w:rsidR="00CE3E6C">
                <w:rPr>
                  <w:rFonts w:ascii="Arial" w:hAnsi="Arial" w:cs="Arial"/>
                  <w:color w:val="244061" w:themeColor="accent1" w:themeShade="80"/>
                  <w:sz w:val="18"/>
                  <w:szCs w:val="18"/>
                </w:rPr>
                <w:t xml:space="preserve"> (27) 2141-0107</w:t>
              </w:r>
            </w:p>
          </w:tc>
        </w:sdtContent>
      </w:sdt>
      <w:tc>
        <w:tcPr>
          <w:tcW w:w="615" w:type="dxa"/>
          <w:vAlign w:val="center"/>
        </w:tcPr>
        <w:p w14:paraId="1B4A0238" w14:textId="7B18A726" w:rsidR="00266DF1" w:rsidRPr="00B33E27" w:rsidRDefault="00266DF1" w:rsidP="00B33E27">
          <w:pPr>
            <w:pStyle w:val="Rodap"/>
            <w:spacing w:before="120" w:after="120"/>
            <w:rPr>
              <w:rFonts w:ascii="Arial" w:hAnsi="Arial" w:cs="Arial"/>
              <w:sz w:val="18"/>
              <w:szCs w:val="18"/>
            </w:rPr>
          </w:pPr>
        </w:p>
      </w:tc>
    </w:tr>
  </w:tbl>
  <w:p w14:paraId="251111B8" w14:textId="2510DFC6" w:rsidR="00266DF1" w:rsidRPr="00CE3E6C" w:rsidRDefault="00CE3E6C" w:rsidP="00CE3E6C">
    <w:pPr>
      <w:pStyle w:val="Rodap"/>
      <w:rPr>
        <w:rFonts w:ascii="Arial" w:hAnsi="Arial" w:cs="Arial"/>
        <w:sz w:val="20"/>
        <w:szCs w:val="20"/>
      </w:rPr>
    </w:pPr>
    <w:r>
      <w:rPr>
        <w:rFonts w:ascii="Arial" w:hAnsi="Arial" w:cs="Arial"/>
      </w:rPr>
      <w:t xml:space="preserve">                                                          </w:t>
    </w:r>
    <w:r w:rsidRPr="00CE3E6C">
      <w:rPr>
        <w:rFonts w:ascii="Arial" w:hAnsi="Arial" w:cs="Arial"/>
        <w:sz w:val="20"/>
        <w:szCs w:val="20"/>
      </w:rPr>
      <w:t xml:space="preserve">  </w:t>
    </w:r>
    <w:r>
      <w:rPr>
        <w:rFonts w:ascii="Arial" w:hAnsi="Arial" w:cs="Arial"/>
        <w:sz w:val="20"/>
        <w:szCs w:val="20"/>
      </w:rPr>
      <w:t xml:space="preserve">  </w:t>
    </w:r>
    <w:hyperlink r:id="rId1" w:history="1">
      <w:r w:rsidRPr="0030637D">
        <w:rPr>
          <w:rStyle w:val="Hyperlink"/>
          <w:rFonts w:ascii="Arial" w:hAnsi="Arial" w:cs="Arial"/>
          <w:sz w:val="20"/>
          <w:szCs w:val="20"/>
        </w:rPr>
        <w:t>www.servicelogic.com.br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830DC" w14:textId="77777777" w:rsidR="009536BE" w:rsidRDefault="009536BE" w:rsidP="005E1593">
      <w:r>
        <w:separator/>
      </w:r>
    </w:p>
  </w:footnote>
  <w:footnote w:type="continuationSeparator" w:id="0">
    <w:p w14:paraId="4FA03377" w14:textId="77777777" w:rsidR="009536BE" w:rsidRDefault="009536BE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6639"/>
      <w:gridCol w:w="3827"/>
    </w:tblGrid>
    <w:tr w:rsidR="005422CD" w:rsidRPr="00AD691F" w14:paraId="6C18E880" w14:textId="77777777" w:rsidTr="00A1572F">
      <w:trPr>
        <w:trHeight w:val="567"/>
        <w:jc w:val="center"/>
      </w:trPr>
      <w:tc>
        <w:tcPr>
          <w:tcW w:w="3172" w:type="pct"/>
          <w:vAlign w:val="bottom"/>
        </w:tcPr>
        <w:p w14:paraId="28B0BE3E" w14:textId="165E9FA1" w:rsidR="00266DF1" w:rsidRPr="00602888" w:rsidRDefault="00266DF1" w:rsidP="00286E41">
          <w:pPr>
            <w:pStyle w:val="Ttulo1"/>
            <w:rPr>
              <w:rFonts w:ascii="Arial" w:hAnsi="Arial" w:cs="Arial"/>
            </w:rPr>
          </w:pPr>
        </w:p>
      </w:tc>
      <w:tc>
        <w:tcPr>
          <w:tcW w:w="1828" w:type="pct"/>
          <w:vAlign w:val="center"/>
        </w:tcPr>
        <w:p w14:paraId="1F7F2771" w14:textId="3E8668DB" w:rsidR="00266DF1" w:rsidRPr="00F431B8" w:rsidRDefault="005422CD" w:rsidP="00D246FC">
          <w:pPr>
            <w:pStyle w:val="Descrio"/>
            <w:jc w:val="right"/>
            <w:rPr>
              <w:lang w:val="pt-BR"/>
            </w:rPr>
          </w:pPr>
          <w:r>
            <w:rPr>
              <w:noProof/>
              <w:lang w:val="pt-BR"/>
            </w:rPr>
            <w:drawing>
              <wp:anchor distT="0" distB="0" distL="114300" distR="114300" simplePos="0" relativeHeight="251680256" behindDoc="1" locked="0" layoutInCell="1" allowOverlap="1" wp14:anchorId="736AA9A3" wp14:editId="5B5D2490">
                <wp:simplePos x="0" y="0"/>
                <wp:positionH relativeFrom="column">
                  <wp:posOffset>328930</wp:posOffset>
                </wp:positionH>
                <wp:positionV relativeFrom="paragraph">
                  <wp:posOffset>-704850</wp:posOffset>
                </wp:positionV>
                <wp:extent cx="2038350" cy="814070"/>
                <wp:effectExtent l="0" t="0" r="0" b="5080"/>
                <wp:wrapSquare wrapText="bothSides"/>
                <wp:docPr id="1" name="Imagem 1" descr="Uma imagem contendo desenh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8350" cy="814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5422CD" w:rsidRPr="00A10908" w14:paraId="3333E692" w14:textId="77777777" w:rsidTr="00A1572F">
      <w:trPr>
        <w:trHeight w:hRule="exact" w:val="284"/>
        <w:jc w:val="center"/>
      </w:trPr>
      <w:tc>
        <w:tcPr>
          <w:tcW w:w="5000" w:type="pct"/>
          <w:gridSpan w:val="2"/>
          <w:vAlign w:val="center"/>
        </w:tcPr>
        <w:p w14:paraId="5316F7F9" w14:textId="749BBEE5" w:rsidR="005422CD" w:rsidRPr="00A10908" w:rsidRDefault="00F431B8" w:rsidP="0095121F">
          <w:pPr>
            <w:pStyle w:val="Cabealho"/>
            <w:rPr>
              <w:b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79232" behindDoc="1" locked="0" layoutInCell="1" allowOverlap="1" wp14:anchorId="5BFA7A80" wp14:editId="40974DCE">
                <wp:simplePos x="0" y="0"/>
                <wp:positionH relativeFrom="margin">
                  <wp:posOffset>-68580</wp:posOffset>
                </wp:positionH>
                <wp:positionV relativeFrom="margin">
                  <wp:posOffset>-57150</wp:posOffset>
                </wp:positionV>
                <wp:extent cx="6645910" cy="180975"/>
                <wp:effectExtent l="0" t="0" r="2540" b="9525"/>
                <wp:wrapSquare wrapText="bothSides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_cabecalho2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910" cy="180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26611B89" w14:textId="77777777" w:rsidR="00266DF1" w:rsidRDefault="00266DF1" w:rsidP="0032242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124"/>
    <w:multiLevelType w:val="multilevel"/>
    <w:tmpl w:val="C058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F7706"/>
    <w:multiLevelType w:val="multilevel"/>
    <w:tmpl w:val="EBE8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B0151"/>
    <w:multiLevelType w:val="multilevel"/>
    <w:tmpl w:val="51A4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413CE"/>
    <w:multiLevelType w:val="multilevel"/>
    <w:tmpl w:val="0320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D63E2"/>
    <w:multiLevelType w:val="multilevel"/>
    <w:tmpl w:val="5818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F38DA"/>
    <w:multiLevelType w:val="multilevel"/>
    <w:tmpl w:val="6132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96ABB"/>
    <w:multiLevelType w:val="multilevel"/>
    <w:tmpl w:val="8F54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84B5F"/>
    <w:multiLevelType w:val="hybridMultilevel"/>
    <w:tmpl w:val="84925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39427A"/>
    <w:multiLevelType w:val="multilevel"/>
    <w:tmpl w:val="049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E2F31"/>
    <w:multiLevelType w:val="multilevel"/>
    <w:tmpl w:val="49DC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158AB"/>
    <w:multiLevelType w:val="multilevel"/>
    <w:tmpl w:val="CB18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80DCE"/>
    <w:multiLevelType w:val="multilevel"/>
    <w:tmpl w:val="93D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B72E0"/>
    <w:multiLevelType w:val="multilevel"/>
    <w:tmpl w:val="7C80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F6D12"/>
    <w:multiLevelType w:val="hybridMultilevel"/>
    <w:tmpl w:val="3AFAEE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F912A8"/>
    <w:multiLevelType w:val="multilevel"/>
    <w:tmpl w:val="DCE0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A6672"/>
    <w:multiLevelType w:val="multilevel"/>
    <w:tmpl w:val="E3E45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D627DC"/>
    <w:multiLevelType w:val="multilevel"/>
    <w:tmpl w:val="C822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50529"/>
    <w:multiLevelType w:val="multilevel"/>
    <w:tmpl w:val="2EF0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4646B2"/>
    <w:multiLevelType w:val="multilevel"/>
    <w:tmpl w:val="D58E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615835"/>
    <w:multiLevelType w:val="multilevel"/>
    <w:tmpl w:val="8380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333881"/>
    <w:multiLevelType w:val="multilevel"/>
    <w:tmpl w:val="C39A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4F745E"/>
    <w:multiLevelType w:val="multilevel"/>
    <w:tmpl w:val="17AE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9D14E2"/>
    <w:multiLevelType w:val="multilevel"/>
    <w:tmpl w:val="8BCA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034B4C"/>
    <w:multiLevelType w:val="multilevel"/>
    <w:tmpl w:val="C450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5352A3"/>
    <w:multiLevelType w:val="hybridMultilevel"/>
    <w:tmpl w:val="440A87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D30AC5"/>
    <w:multiLevelType w:val="multilevel"/>
    <w:tmpl w:val="C018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D608E3"/>
    <w:multiLevelType w:val="multilevel"/>
    <w:tmpl w:val="34BA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DF5F12"/>
    <w:multiLevelType w:val="multilevel"/>
    <w:tmpl w:val="F270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4D5D35"/>
    <w:multiLevelType w:val="multilevel"/>
    <w:tmpl w:val="FB4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822EA8"/>
    <w:multiLevelType w:val="multilevel"/>
    <w:tmpl w:val="4F48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14056E"/>
    <w:multiLevelType w:val="multilevel"/>
    <w:tmpl w:val="D3C4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465476"/>
    <w:multiLevelType w:val="multilevel"/>
    <w:tmpl w:val="E7BA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994B1C"/>
    <w:multiLevelType w:val="multilevel"/>
    <w:tmpl w:val="85AE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7A2EBF"/>
    <w:multiLevelType w:val="multilevel"/>
    <w:tmpl w:val="4880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9A0056"/>
    <w:multiLevelType w:val="multilevel"/>
    <w:tmpl w:val="0726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0D0715"/>
    <w:multiLevelType w:val="multilevel"/>
    <w:tmpl w:val="E1D4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22247E"/>
    <w:multiLevelType w:val="multilevel"/>
    <w:tmpl w:val="625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273D58"/>
    <w:multiLevelType w:val="multilevel"/>
    <w:tmpl w:val="3560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C738FF"/>
    <w:multiLevelType w:val="multilevel"/>
    <w:tmpl w:val="85A2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3C3E03"/>
    <w:multiLevelType w:val="hybridMultilevel"/>
    <w:tmpl w:val="8604D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B47F8A"/>
    <w:multiLevelType w:val="multilevel"/>
    <w:tmpl w:val="374C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C0526C"/>
    <w:multiLevelType w:val="multilevel"/>
    <w:tmpl w:val="7DA0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CA473B"/>
    <w:multiLevelType w:val="multilevel"/>
    <w:tmpl w:val="C97A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224A11"/>
    <w:multiLevelType w:val="multilevel"/>
    <w:tmpl w:val="57D4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B53450"/>
    <w:multiLevelType w:val="multilevel"/>
    <w:tmpl w:val="474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F03181"/>
    <w:multiLevelType w:val="multilevel"/>
    <w:tmpl w:val="A194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CC28B5"/>
    <w:multiLevelType w:val="multilevel"/>
    <w:tmpl w:val="B79C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AA350B"/>
    <w:multiLevelType w:val="multilevel"/>
    <w:tmpl w:val="5F8A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2B04CF"/>
    <w:multiLevelType w:val="multilevel"/>
    <w:tmpl w:val="5E9C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D42A2C"/>
    <w:multiLevelType w:val="multilevel"/>
    <w:tmpl w:val="18AA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115057"/>
    <w:multiLevelType w:val="multilevel"/>
    <w:tmpl w:val="D9E4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182E42"/>
    <w:multiLevelType w:val="multilevel"/>
    <w:tmpl w:val="98FC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3B1148"/>
    <w:multiLevelType w:val="multilevel"/>
    <w:tmpl w:val="578A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9F1852"/>
    <w:multiLevelType w:val="multilevel"/>
    <w:tmpl w:val="55BC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D9162A"/>
    <w:multiLevelType w:val="multilevel"/>
    <w:tmpl w:val="F8EC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07411A"/>
    <w:multiLevelType w:val="multilevel"/>
    <w:tmpl w:val="8B7A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5B4104"/>
    <w:multiLevelType w:val="multilevel"/>
    <w:tmpl w:val="CECE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E124F7"/>
    <w:multiLevelType w:val="multilevel"/>
    <w:tmpl w:val="8F1A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551B2E"/>
    <w:multiLevelType w:val="multilevel"/>
    <w:tmpl w:val="D2BC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72546F"/>
    <w:multiLevelType w:val="multilevel"/>
    <w:tmpl w:val="F428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AF02B1"/>
    <w:multiLevelType w:val="multilevel"/>
    <w:tmpl w:val="D2C6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B6172E"/>
    <w:multiLevelType w:val="multilevel"/>
    <w:tmpl w:val="0318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4A4F69"/>
    <w:multiLevelType w:val="multilevel"/>
    <w:tmpl w:val="77A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3D76AE"/>
    <w:multiLevelType w:val="multilevel"/>
    <w:tmpl w:val="8626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E66F00"/>
    <w:multiLevelType w:val="hybridMultilevel"/>
    <w:tmpl w:val="30AA3D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F0077C"/>
    <w:multiLevelType w:val="multilevel"/>
    <w:tmpl w:val="7C26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33774E"/>
    <w:multiLevelType w:val="hybridMultilevel"/>
    <w:tmpl w:val="4CFE09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34A5866"/>
    <w:multiLevelType w:val="multilevel"/>
    <w:tmpl w:val="FEA4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AC4277"/>
    <w:multiLevelType w:val="multilevel"/>
    <w:tmpl w:val="3AE24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625653A"/>
    <w:multiLevelType w:val="multilevel"/>
    <w:tmpl w:val="5CB4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3F3A91"/>
    <w:multiLevelType w:val="multilevel"/>
    <w:tmpl w:val="1464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876DFB"/>
    <w:multiLevelType w:val="multilevel"/>
    <w:tmpl w:val="036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1840D1"/>
    <w:multiLevelType w:val="multilevel"/>
    <w:tmpl w:val="B472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90146A"/>
    <w:multiLevelType w:val="multilevel"/>
    <w:tmpl w:val="D06C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367487"/>
    <w:multiLevelType w:val="multilevel"/>
    <w:tmpl w:val="53EC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22540B"/>
    <w:multiLevelType w:val="multilevel"/>
    <w:tmpl w:val="C0FA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1E7FC4"/>
    <w:multiLevelType w:val="multilevel"/>
    <w:tmpl w:val="8FA2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865603"/>
    <w:multiLevelType w:val="multilevel"/>
    <w:tmpl w:val="CCD4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FF6ED9"/>
    <w:multiLevelType w:val="multilevel"/>
    <w:tmpl w:val="9E16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211176"/>
    <w:multiLevelType w:val="multilevel"/>
    <w:tmpl w:val="19E4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0C512A0"/>
    <w:multiLevelType w:val="multilevel"/>
    <w:tmpl w:val="918C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727C6F"/>
    <w:multiLevelType w:val="multilevel"/>
    <w:tmpl w:val="1F20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9E224A"/>
    <w:multiLevelType w:val="multilevel"/>
    <w:tmpl w:val="663C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156A1D"/>
    <w:multiLevelType w:val="multilevel"/>
    <w:tmpl w:val="5AB8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7546EA"/>
    <w:multiLevelType w:val="hybridMultilevel"/>
    <w:tmpl w:val="ECBEC2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83C7364"/>
    <w:multiLevelType w:val="multilevel"/>
    <w:tmpl w:val="40FE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E07368"/>
    <w:multiLevelType w:val="multilevel"/>
    <w:tmpl w:val="5F7A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0721DB"/>
    <w:multiLevelType w:val="multilevel"/>
    <w:tmpl w:val="2DA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A85721"/>
    <w:multiLevelType w:val="multilevel"/>
    <w:tmpl w:val="BCE2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CC2D4B"/>
    <w:multiLevelType w:val="multilevel"/>
    <w:tmpl w:val="C8BC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FD3754"/>
    <w:multiLevelType w:val="multilevel"/>
    <w:tmpl w:val="9086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5A2814"/>
    <w:multiLevelType w:val="multilevel"/>
    <w:tmpl w:val="828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C5306C"/>
    <w:multiLevelType w:val="multilevel"/>
    <w:tmpl w:val="A51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E75A5C"/>
    <w:multiLevelType w:val="multilevel"/>
    <w:tmpl w:val="8030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4B2E57"/>
    <w:multiLevelType w:val="multilevel"/>
    <w:tmpl w:val="1C4C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936F8A"/>
    <w:multiLevelType w:val="multilevel"/>
    <w:tmpl w:val="98F0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B05DA4"/>
    <w:multiLevelType w:val="multilevel"/>
    <w:tmpl w:val="45C2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E53ABA"/>
    <w:multiLevelType w:val="multilevel"/>
    <w:tmpl w:val="75C0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628185">
    <w:abstractNumId w:val="66"/>
  </w:num>
  <w:num w:numId="2" w16cid:durableId="627198183">
    <w:abstractNumId w:val="24"/>
  </w:num>
  <w:num w:numId="3" w16cid:durableId="935672110">
    <w:abstractNumId w:val="84"/>
  </w:num>
  <w:num w:numId="4" w16cid:durableId="2057970595">
    <w:abstractNumId w:val="39"/>
  </w:num>
  <w:num w:numId="5" w16cid:durableId="1264725711">
    <w:abstractNumId w:val="64"/>
  </w:num>
  <w:num w:numId="6" w16cid:durableId="1212571655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82946196">
    <w:abstractNumId w:val="7"/>
  </w:num>
  <w:num w:numId="8" w16cid:durableId="652024920">
    <w:abstractNumId w:val="13"/>
  </w:num>
  <w:num w:numId="9" w16cid:durableId="856041860">
    <w:abstractNumId w:val="3"/>
  </w:num>
  <w:num w:numId="10" w16cid:durableId="657273436">
    <w:abstractNumId w:val="6"/>
  </w:num>
  <w:num w:numId="11" w16cid:durableId="972910755">
    <w:abstractNumId w:val="44"/>
  </w:num>
  <w:num w:numId="12" w16cid:durableId="2145268741">
    <w:abstractNumId w:val="97"/>
  </w:num>
  <w:num w:numId="13" w16cid:durableId="1988051822">
    <w:abstractNumId w:val="57"/>
  </w:num>
  <w:num w:numId="14" w16cid:durableId="1999729556">
    <w:abstractNumId w:val="27"/>
  </w:num>
  <w:num w:numId="15" w16cid:durableId="1613171894">
    <w:abstractNumId w:val="42"/>
  </w:num>
  <w:num w:numId="16" w16cid:durableId="1024403301">
    <w:abstractNumId w:val="49"/>
  </w:num>
  <w:num w:numId="17" w16cid:durableId="2098208403">
    <w:abstractNumId w:val="96"/>
  </w:num>
  <w:num w:numId="18" w16cid:durableId="118308008">
    <w:abstractNumId w:val="18"/>
  </w:num>
  <w:num w:numId="19" w16cid:durableId="751246377">
    <w:abstractNumId w:val="33"/>
  </w:num>
  <w:num w:numId="20" w16cid:durableId="1915158833">
    <w:abstractNumId w:val="9"/>
  </w:num>
  <w:num w:numId="21" w16cid:durableId="243732682">
    <w:abstractNumId w:val="78"/>
  </w:num>
  <w:num w:numId="22" w16cid:durableId="1300527662">
    <w:abstractNumId w:val="40"/>
  </w:num>
  <w:num w:numId="23" w16cid:durableId="667634248">
    <w:abstractNumId w:val="89"/>
  </w:num>
  <w:num w:numId="24" w16cid:durableId="585580403">
    <w:abstractNumId w:val="63"/>
  </w:num>
  <w:num w:numId="25" w16cid:durableId="2041930467">
    <w:abstractNumId w:val="55"/>
  </w:num>
  <w:num w:numId="26" w16cid:durableId="1564758212">
    <w:abstractNumId w:val="88"/>
  </w:num>
  <w:num w:numId="27" w16cid:durableId="1342467017">
    <w:abstractNumId w:val="45"/>
  </w:num>
  <w:num w:numId="28" w16cid:durableId="1776630343">
    <w:abstractNumId w:val="53"/>
  </w:num>
  <w:num w:numId="29" w16cid:durableId="236331020">
    <w:abstractNumId w:val="73"/>
  </w:num>
  <w:num w:numId="30" w16cid:durableId="76951021">
    <w:abstractNumId w:val="34"/>
  </w:num>
  <w:num w:numId="31" w16cid:durableId="1996370579">
    <w:abstractNumId w:val="29"/>
  </w:num>
  <w:num w:numId="32" w16cid:durableId="43911825">
    <w:abstractNumId w:val="0"/>
  </w:num>
  <w:num w:numId="33" w16cid:durableId="1069428293">
    <w:abstractNumId w:val="1"/>
  </w:num>
  <w:num w:numId="34" w16cid:durableId="1875842572">
    <w:abstractNumId w:val="50"/>
  </w:num>
  <w:num w:numId="35" w16cid:durableId="443498131">
    <w:abstractNumId w:val="93"/>
  </w:num>
  <w:num w:numId="36" w16cid:durableId="823357280">
    <w:abstractNumId w:val="52"/>
  </w:num>
  <w:num w:numId="37" w16cid:durableId="2122802318">
    <w:abstractNumId w:val="82"/>
  </w:num>
  <w:num w:numId="38" w16cid:durableId="214198324">
    <w:abstractNumId w:val="72"/>
  </w:num>
  <w:num w:numId="39" w16cid:durableId="987057612">
    <w:abstractNumId w:val="77"/>
  </w:num>
  <w:num w:numId="40" w16cid:durableId="107161000">
    <w:abstractNumId w:val="60"/>
  </w:num>
  <w:num w:numId="41" w16cid:durableId="1819150709">
    <w:abstractNumId w:val="47"/>
  </w:num>
  <w:num w:numId="42" w16cid:durableId="1841192730">
    <w:abstractNumId w:val="85"/>
  </w:num>
  <w:num w:numId="43" w16cid:durableId="350297560">
    <w:abstractNumId w:val="20"/>
  </w:num>
  <w:num w:numId="44" w16cid:durableId="1187140200">
    <w:abstractNumId w:val="17"/>
  </w:num>
  <w:num w:numId="45" w16cid:durableId="1477455428">
    <w:abstractNumId w:val="37"/>
  </w:num>
  <w:num w:numId="46" w16cid:durableId="1962223303">
    <w:abstractNumId w:val="21"/>
  </w:num>
  <w:num w:numId="47" w16cid:durableId="527642088">
    <w:abstractNumId w:val="74"/>
  </w:num>
  <w:num w:numId="48" w16cid:durableId="1981768633">
    <w:abstractNumId w:val="75"/>
  </w:num>
  <w:num w:numId="49" w16cid:durableId="140000515">
    <w:abstractNumId w:val="79"/>
  </w:num>
  <w:num w:numId="50" w16cid:durableId="307248529">
    <w:abstractNumId w:val="65"/>
  </w:num>
  <w:num w:numId="51" w16cid:durableId="832912818">
    <w:abstractNumId w:val="4"/>
  </w:num>
  <w:num w:numId="52" w16cid:durableId="925306286">
    <w:abstractNumId w:val="25"/>
  </w:num>
  <w:num w:numId="53" w16cid:durableId="111873676">
    <w:abstractNumId w:val="2"/>
  </w:num>
  <w:num w:numId="54" w16cid:durableId="232353319">
    <w:abstractNumId w:val="35"/>
  </w:num>
  <w:num w:numId="55" w16cid:durableId="1875144935">
    <w:abstractNumId w:val="22"/>
  </w:num>
  <w:num w:numId="56" w16cid:durableId="1111516518">
    <w:abstractNumId w:val="32"/>
  </w:num>
  <w:num w:numId="57" w16cid:durableId="1912541581">
    <w:abstractNumId w:val="56"/>
  </w:num>
  <w:num w:numId="58" w16cid:durableId="1269964794">
    <w:abstractNumId w:val="10"/>
  </w:num>
  <w:num w:numId="59" w16cid:durableId="1674141084">
    <w:abstractNumId w:val="80"/>
  </w:num>
  <w:num w:numId="60" w16cid:durableId="882521708">
    <w:abstractNumId w:val="81"/>
  </w:num>
  <w:num w:numId="61" w16cid:durableId="149758252">
    <w:abstractNumId w:val="19"/>
  </w:num>
  <w:num w:numId="62" w16cid:durableId="985937072">
    <w:abstractNumId w:val="58"/>
  </w:num>
  <w:num w:numId="63" w16cid:durableId="568074592">
    <w:abstractNumId w:val="91"/>
  </w:num>
  <w:num w:numId="64" w16cid:durableId="1125469294">
    <w:abstractNumId w:val="23"/>
  </w:num>
  <w:num w:numId="65" w16cid:durableId="893388582">
    <w:abstractNumId w:val="62"/>
  </w:num>
  <w:num w:numId="66" w16cid:durableId="445467440">
    <w:abstractNumId w:val="70"/>
  </w:num>
  <w:num w:numId="67" w16cid:durableId="96681432">
    <w:abstractNumId w:val="43"/>
  </w:num>
  <w:num w:numId="68" w16cid:durableId="2013489202">
    <w:abstractNumId w:val="59"/>
  </w:num>
  <w:num w:numId="69" w16cid:durableId="534929827">
    <w:abstractNumId w:val="8"/>
  </w:num>
  <w:num w:numId="70" w16cid:durableId="1700548659">
    <w:abstractNumId w:val="71"/>
  </w:num>
  <w:num w:numId="71" w16cid:durableId="1440417371">
    <w:abstractNumId w:val="76"/>
  </w:num>
  <w:num w:numId="72" w16cid:durableId="32467636">
    <w:abstractNumId w:val="5"/>
  </w:num>
  <w:num w:numId="73" w16cid:durableId="1418601288">
    <w:abstractNumId w:val="46"/>
  </w:num>
  <w:num w:numId="74" w16cid:durableId="1058089844">
    <w:abstractNumId w:val="36"/>
  </w:num>
  <w:num w:numId="75" w16cid:durableId="1034884263">
    <w:abstractNumId w:val="38"/>
  </w:num>
  <w:num w:numId="76" w16cid:durableId="1136216690">
    <w:abstractNumId w:val="83"/>
  </w:num>
  <w:num w:numId="77" w16cid:durableId="475486720">
    <w:abstractNumId w:val="51"/>
  </w:num>
  <w:num w:numId="78" w16cid:durableId="569341343">
    <w:abstractNumId w:val="90"/>
  </w:num>
  <w:num w:numId="79" w16cid:durableId="2124886775">
    <w:abstractNumId w:val="11"/>
  </w:num>
  <w:num w:numId="80" w16cid:durableId="1296720989">
    <w:abstractNumId w:val="87"/>
  </w:num>
  <w:num w:numId="81" w16cid:durableId="1227229520">
    <w:abstractNumId w:val="15"/>
  </w:num>
  <w:num w:numId="82" w16cid:durableId="628784199">
    <w:abstractNumId w:val="30"/>
  </w:num>
  <w:num w:numId="83" w16cid:durableId="359596070">
    <w:abstractNumId w:val="95"/>
  </w:num>
  <w:num w:numId="84" w16cid:durableId="54788936">
    <w:abstractNumId w:val="61"/>
  </w:num>
  <w:num w:numId="85" w16cid:durableId="719397666">
    <w:abstractNumId w:val="14"/>
  </w:num>
  <w:num w:numId="86" w16cid:durableId="669143370">
    <w:abstractNumId w:val="92"/>
  </w:num>
  <w:num w:numId="87" w16cid:durableId="2028871500">
    <w:abstractNumId w:val="48"/>
  </w:num>
  <w:num w:numId="88" w16cid:durableId="2063140934">
    <w:abstractNumId w:val="16"/>
  </w:num>
  <w:num w:numId="89" w16cid:durableId="575165659">
    <w:abstractNumId w:val="31"/>
  </w:num>
  <w:num w:numId="90" w16cid:durableId="187455651">
    <w:abstractNumId w:val="26"/>
  </w:num>
  <w:num w:numId="91" w16cid:durableId="1984508343">
    <w:abstractNumId w:val="41"/>
  </w:num>
  <w:num w:numId="92" w16cid:durableId="251208385">
    <w:abstractNumId w:val="28"/>
  </w:num>
  <w:num w:numId="93" w16cid:durableId="1650554690">
    <w:abstractNumId w:val="86"/>
  </w:num>
  <w:num w:numId="94" w16cid:durableId="1922176874">
    <w:abstractNumId w:val="94"/>
  </w:num>
  <w:num w:numId="95" w16cid:durableId="1069576791">
    <w:abstractNumId w:val="67"/>
  </w:num>
  <w:num w:numId="96" w16cid:durableId="1420443230">
    <w:abstractNumId w:val="54"/>
  </w:num>
  <w:num w:numId="97" w16cid:durableId="905726746">
    <w:abstractNumId w:val="69"/>
  </w:num>
  <w:num w:numId="98" w16cid:durableId="877398706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E7"/>
    <w:rsid w:val="00000522"/>
    <w:rsid w:val="00000839"/>
    <w:rsid w:val="000028A5"/>
    <w:rsid w:val="00002D4C"/>
    <w:rsid w:val="00004E20"/>
    <w:rsid w:val="000055AC"/>
    <w:rsid w:val="00007F9A"/>
    <w:rsid w:val="00010C94"/>
    <w:rsid w:val="0001363A"/>
    <w:rsid w:val="000221A3"/>
    <w:rsid w:val="00022476"/>
    <w:rsid w:val="000234C8"/>
    <w:rsid w:val="000236A9"/>
    <w:rsid w:val="00025521"/>
    <w:rsid w:val="00030456"/>
    <w:rsid w:val="000304C9"/>
    <w:rsid w:val="00031D2E"/>
    <w:rsid w:val="00033889"/>
    <w:rsid w:val="00035424"/>
    <w:rsid w:val="000360F4"/>
    <w:rsid w:val="000369D5"/>
    <w:rsid w:val="00040542"/>
    <w:rsid w:val="00041189"/>
    <w:rsid w:val="00042996"/>
    <w:rsid w:val="0004405F"/>
    <w:rsid w:val="0004501F"/>
    <w:rsid w:val="000463F4"/>
    <w:rsid w:val="000465B4"/>
    <w:rsid w:val="00050DF3"/>
    <w:rsid w:val="00053C53"/>
    <w:rsid w:val="00054C4C"/>
    <w:rsid w:val="0005636B"/>
    <w:rsid w:val="00056A23"/>
    <w:rsid w:val="00057262"/>
    <w:rsid w:val="00060BB8"/>
    <w:rsid w:val="000625F2"/>
    <w:rsid w:val="000627E7"/>
    <w:rsid w:val="0006307D"/>
    <w:rsid w:val="00065D9E"/>
    <w:rsid w:val="00067A27"/>
    <w:rsid w:val="000716A5"/>
    <w:rsid w:val="00072D8D"/>
    <w:rsid w:val="00073137"/>
    <w:rsid w:val="00073669"/>
    <w:rsid w:val="00074AF4"/>
    <w:rsid w:val="0007779A"/>
    <w:rsid w:val="00080B74"/>
    <w:rsid w:val="00081A6B"/>
    <w:rsid w:val="000873B4"/>
    <w:rsid w:val="00087721"/>
    <w:rsid w:val="00092E8F"/>
    <w:rsid w:val="00094FAD"/>
    <w:rsid w:val="000964C7"/>
    <w:rsid w:val="000975F6"/>
    <w:rsid w:val="000A29B5"/>
    <w:rsid w:val="000A3EB0"/>
    <w:rsid w:val="000A437E"/>
    <w:rsid w:val="000A5B97"/>
    <w:rsid w:val="000B0060"/>
    <w:rsid w:val="000B1201"/>
    <w:rsid w:val="000B2B74"/>
    <w:rsid w:val="000B522C"/>
    <w:rsid w:val="000B765E"/>
    <w:rsid w:val="000C20CF"/>
    <w:rsid w:val="000C4157"/>
    <w:rsid w:val="000C5397"/>
    <w:rsid w:val="000C7375"/>
    <w:rsid w:val="000D492A"/>
    <w:rsid w:val="000D51A0"/>
    <w:rsid w:val="000E2853"/>
    <w:rsid w:val="000E3AAD"/>
    <w:rsid w:val="000E3BC7"/>
    <w:rsid w:val="000E4559"/>
    <w:rsid w:val="000E4828"/>
    <w:rsid w:val="000E4BFE"/>
    <w:rsid w:val="000E69A1"/>
    <w:rsid w:val="000E70B1"/>
    <w:rsid w:val="000F0462"/>
    <w:rsid w:val="000F0FDF"/>
    <w:rsid w:val="000F3FF0"/>
    <w:rsid w:val="001006B8"/>
    <w:rsid w:val="00100FAE"/>
    <w:rsid w:val="00105F69"/>
    <w:rsid w:val="00111B90"/>
    <w:rsid w:val="001129E2"/>
    <w:rsid w:val="00112E72"/>
    <w:rsid w:val="001136B4"/>
    <w:rsid w:val="001147C1"/>
    <w:rsid w:val="001155B4"/>
    <w:rsid w:val="001160E7"/>
    <w:rsid w:val="0011636E"/>
    <w:rsid w:val="00117ADD"/>
    <w:rsid w:val="00117E7E"/>
    <w:rsid w:val="00121552"/>
    <w:rsid w:val="00124D92"/>
    <w:rsid w:val="00125195"/>
    <w:rsid w:val="00126050"/>
    <w:rsid w:val="00127D41"/>
    <w:rsid w:val="0013006E"/>
    <w:rsid w:val="001306F1"/>
    <w:rsid w:val="0013183A"/>
    <w:rsid w:val="001330C3"/>
    <w:rsid w:val="0013603B"/>
    <w:rsid w:val="0014099D"/>
    <w:rsid w:val="00140E08"/>
    <w:rsid w:val="00140FD4"/>
    <w:rsid w:val="00141288"/>
    <w:rsid w:val="00141854"/>
    <w:rsid w:val="00142555"/>
    <w:rsid w:val="0014565A"/>
    <w:rsid w:val="001459E9"/>
    <w:rsid w:val="00146A5B"/>
    <w:rsid w:val="00146D2D"/>
    <w:rsid w:val="00146F0F"/>
    <w:rsid w:val="00151D8C"/>
    <w:rsid w:val="0015293B"/>
    <w:rsid w:val="00155690"/>
    <w:rsid w:val="00157583"/>
    <w:rsid w:val="00161A19"/>
    <w:rsid w:val="00163023"/>
    <w:rsid w:val="00164C0B"/>
    <w:rsid w:val="00167FC5"/>
    <w:rsid w:val="00173BB2"/>
    <w:rsid w:val="00175CCA"/>
    <w:rsid w:val="00176DD2"/>
    <w:rsid w:val="00181D74"/>
    <w:rsid w:val="001835B3"/>
    <w:rsid w:val="00183C20"/>
    <w:rsid w:val="0019040E"/>
    <w:rsid w:val="001916BC"/>
    <w:rsid w:val="00195411"/>
    <w:rsid w:val="001961B8"/>
    <w:rsid w:val="001963B6"/>
    <w:rsid w:val="001A1A12"/>
    <w:rsid w:val="001A28AE"/>
    <w:rsid w:val="001A4877"/>
    <w:rsid w:val="001A702E"/>
    <w:rsid w:val="001B1412"/>
    <w:rsid w:val="001B14C1"/>
    <w:rsid w:val="001B14E8"/>
    <w:rsid w:val="001B20CF"/>
    <w:rsid w:val="001B273E"/>
    <w:rsid w:val="001B2CFD"/>
    <w:rsid w:val="001B4C86"/>
    <w:rsid w:val="001B4E8C"/>
    <w:rsid w:val="001B5CA2"/>
    <w:rsid w:val="001C0EEA"/>
    <w:rsid w:val="001C764D"/>
    <w:rsid w:val="001D01DB"/>
    <w:rsid w:val="001D0BFA"/>
    <w:rsid w:val="001D1F6C"/>
    <w:rsid w:val="001D25DD"/>
    <w:rsid w:val="001D2C3A"/>
    <w:rsid w:val="001D497F"/>
    <w:rsid w:val="001D599D"/>
    <w:rsid w:val="001D6270"/>
    <w:rsid w:val="001D638E"/>
    <w:rsid w:val="001E0552"/>
    <w:rsid w:val="001E5663"/>
    <w:rsid w:val="001E5DED"/>
    <w:rsid w:val="001E657D"/>
    <w:rsid w:val="001E76ED"/>
    <w:rsid w:val="001E7964"/>
    <w:rsid w:val="001F03B2"/>
    <w:rsid w:val="001F1131"/>
    <w:rsid w:val="001F218F"/>
    <w:rsid w:val="001F3D30"/>
    <w:rsid w:val="001F48D8"/>
    <w:rsid w:val="001F7B88"/>
    <w:rsid w:val="002008D6"/>
    <w:rsid w:val="002008E9"/>
    <w:rsid w:val="00200D54"/>
    <w:rsid w:val="00202013"/>
    <w:rsid w:val="00202F6B"/>
    <w:rsid w:val="00206768"/>
    <w:rsid w:val="00206D05"/>
    <w:rsid w:val="00207183"/>
    <w:rsid w:val="00212F1D"/>
    <w:rsid w:val="00224186"/>
    <w:rsid w:val="002242F9"/>
    <w:rsid w:val="00224D85"/>
    <w:rsid w:val="002306F2"/>
    <w:rsid w:val="00230C2E"/>
    <w:rsid w:val="00235104"/>
    <w:rsid w:val="00235B42"/>
    <w:rsid w:val="00236AF9"/>
    <w:rsid w:val="0023755A"/>
    <w:rsid w:val="0024214F"/>
    <w:rsid w:val="0024232C"/>
    <w:rsid w:val="00244E02"/>
    <w:rsid w:val="002460FA"/>
    <w:rsid w:val="002521DC"/>
    <w:rsid w:val="00253911"/>
    <w:rsid w:val="00256D9C"/>
    <w:rsid w:val="002574A3"/>
    <w:rsid w:val="00257A88"/>
    <w:rsid w:val="00260BDC"/>
    <w:rsid w:val="00261410"/>
    <w:rsid w:val="00266DF1"/>
    <w:rsid w:val="002722A9"/>
    <w:rsid w:val="002726EC"/>
    <w:rsid w:val="00274187"/>
    <w:rsid w:val="002756BD"/>
    <w:rsid w:val="00280223"/>
    <w:rsid w:val="00286958"/>
    <w:rsid w:val="00286C38"/>
    <w:rsid w:val="00286E41"/>
    <w:rsid w:val="00286EBC"/>
    <w:rsid w:val="00290216"/>
    <w:rsid w:val="002903D2"/>
    <w:rsid w:val="0029116C"/>
    <w:rsid w:val="00291CB4"/>
    <w:rsid w:val="00292A5A"/>
    <w:rsid w:val="00293829"/>
    <w:rsid w:val="00297BDE"/>
    <w:rsid w:val="002A0204"/>
    <w:rsid w:val="002A33CC"/>
    <w:rsid w:val="002A43F9"/>
    <w:rsid w:val="002A56B9"/>
    <w:rsid w:val="002B0912"/>
    <w:rsid w:val="002B0F25"/>
    <w:rsid w:val="002B13F3"/>
    <w:rsid w:val="002B14EF"/>
    <w:rsid w:val="002B28A3"/>
    <w:rsid w:val="002B3B53"/>
    <w:rsid w:val="002B5030"/>
    <w:rsid w:val="002B59D6"/>
    <w:rsid w:val="002B618F"/>
    <w:rsid w:val="002B64B6"/>
    <w:rsid w:val="002B7F9B"/>
    <w:rsid w:val="002C1DF9"/>
    <w:rsid w:val="002C1F47"/>
    <w:rsid w:val="002C3D50"/>
    <w:rsid w:val="002C3D9F"/>
    <w:rsid w:val="002C43C2"/>
    <w:rsid w:val="002C6282"/>
    <w:rsid w:val="002C69B7"/>
    <w:rsid w:val="002C7A39"/>
    <w:rsid w:val="002D1034"/>
    <w:rsid w:val="002D1BB9"/>
    <w:rsid w:val="002D2463"/>
    <w:rsid w:val="002D26C6"/>
    <w:rsid w:val="002D6E88"/>
    <w:rsid w:val="002D7661"/>
    <w:rsid w:val="002E248B"/>
    <w:rsid w:val="002E3C99"/>
    <w:rsid w:val="002E3CB6"/>
    <w:rsid w:val="002E468E"/>
    <w:rsid w:val="002F10ED"/>
    <w:rsid w:val="002F4860"/>
    <w:rsid w:val="0030383C"/>
    <w:rsid w:val="0030419A"/>
    <w:rsid w:val="0030622C"/>
    <w:rsid w:val="003068F0"/>
    <w:rsid w:val="00315179"/>
    <w:rsid w:val="00315203"/>
    <w:rsid w:val="003176E0"/>
    <w:rsid w:val="00322420"/>
    <w:rsid w:val="00323BA8"/>
    <w:rsid w:val="00323E2F"/>
    <w:rsid w:val="003242AD"/>
    <w:rsid w:val="00326D0A"/>
    <w:rsid w:val="00327963"/>
    <w:rsid w:val="00330B3F"/>
    <w:rsid w:val="00331359"/>
    <w:rsid w:val="003313F1"/>
    <w:rsid w:val="00331443"/>
    <w:rsid w:val="00331813"/>
    <w:rsid w:val="0033231B"/>
    <w:rsid w:val="00336FE4"/>
    <w:rsid w:val="00337777"/>
    <w:rsid w:val="00337A90"/>
    <w:rsid w:val="00341929"/>
    <w:rsid w:val="00341B09"/>
    <w:rsid w:val="003420BA"/>
    <w:rsid w:val="00343C8B"/>
    <w:rsid w:val="00344E3A"/>
    <w:rsid w:val="00345137"/>
    <w:rsid w:val="0034544C"/>
    <w:rsid w:val="0034551B"/>
    <w:rsid w:val="003471BA"/>
    <w:rsid w:val="003510CD"/>
    <w:rsid w:val="00352826"/>
    <w:rsid w:val="00353EBA"/>
    <w:rsid w:val="00356E36"/>
    <w:rsid w:val="003573F8"/>
    <w:rsid w:val="00360781"/>
    <w:rsid w:val="003632C8"/>
    <w:rsid w:val="0036538A"/>
    <w:rsid w:val="00365B3F"/>
    <w:rsid w:val="003662C9"/>
    <w:rsid w:val="003667A7"/>
    <w:rsid w:val="0036701E"/>
    <w:rsid w:val="0037126E"/>
    <w:rsid w:val="00372392"/>
    <w:rsid w:val="00373890"/>
    <w:rsid w:val="00377A7D"/>
    <w:rsid w:val="003817B0"/>
    <w:rsid w:val="003825D2"/>
    <w:rsid w:val="003830B0"/>
    <w:rsid w:val="003833D2"/>
    <w:rsid w:val="003879EE"/>
    <w:rsid w:val="00390C4B"/>
    <w:rsid w:val="0039118E"/>
    <w:rsid w:val="00393EFC"/>
    <w:rsid w:val="0039602E"/>
    <w:rsid w:val="003970CF"/>
    <w:rsid w:val="003A03F8"/>
    <w:rsid w:val="003A09E1"/>
    <w:rsid w:val="003A0D9C"/>
    <w:rsid w:val="003A3139"/>
    <w:rsid w:val="003A38A3"/>
    <w:rsid w:val="003A6D55"/>
    <w:rsid w:val="003B0752"/>
    <w:rsid w:val="003B3944"/>
    <w:rsid w:val="003B3B7B"/>
    <w:rsid w:val="003B4221"/>
    <w:rsid w:val="003B4E3D"/>
    <w:rsid w:val="003B7E50"/>
    <w:rsid w:val="003C09F1"/>
    <w:rsid w:val="003C1420"/>
    <w:rsid w:val="003C1FA6"/>
    <w:rsid w:val="003C3630"/>
    <w:rsid w:val="003C49B3"/>
    <w:rsid w:val="003C55D0"/>
    <w:rsid w:val="003C751B"/>
    <w:rsid w:val="003D377B"/>
    <w:rsid w:val="003D3F65"/>
    <w:rsid w:val="003D4ADE"/>
    <w:rsid w:val="003D5997"/>
    <w:rsid w:val="003D5E7C"/>
    <w:rsid w:val="003D7E15"/>
    <w:rsid w:val="003E4721"/>
    <w:rsid w:val="003E4747"/>
    <w:rsid w:val="003E5A5B"/>
    <w:rsid w:val="003E6140"/>
    <w:rsid w:val="003F057B"/>
    <w:rsid w:val="003F35F4"/>
    <w:rsid w:val="003F46A5"/>
    <w:rsid w:val="003F55DB"/>
    <w:rsid w:val="003F56A4"/>
    <w:rsid w:val="003F6C66"/>
    <w:rsid w:val="003F709B"/>
    <w:rsid w:val="003F71F4"/>
    <w:rsid w:val="00400FE8"/>
    <w:rsid w:val="00401B46"/>
    <w:rsid w:val="00402064"/>
    <w:rsid w:val="00404B3B"/>
    <w:rsid w:val="0040502C"/>
    <w:rsid w:val="004102BC"/>
    <w:rsid w:val="00410A06"/>
    <w:rsid w:val="004113EE"/>
    <w:rsid w:val="004124DC"/>
    <w:rsid w:val="0041272B"/>
    <w:rsid w:val="00413173"/>
    <w:rsid w:val="00413C10"/>
    <w:rsid w:val="0041528A"/>
    <w:rsid w:val="0041722C"/>
    <w:rsid w:val="004200EB"/>
    <w:rsid w:val="00422758"/>
    <w:rsid w:val="004253DD"/>
    <w:rsid w:val="004256C5"/>
    <w:rsid w:val="004259BF"/>
    <w:rsid w:val="0042609D"/>
    <w:rsid w:val="004271D7"/>
    <w:rsid w:val="004318E2"/>
    <w:rsid w:val="00431977"/>
    <w:rsid w:val="00431A5D"/>
    <w:rsid w:val="00431C8C"/>
    <w:rsid w:val="004323F7"/>
    <w:rsid w:val="004342CF"/>
    <w:rsid w:val="004355E1"/>
    <w:rsid w:val="00436104"/>
    <w:rsid w:val="00436126"/>
    <w:rsid w:val="004370E9"/>
    <w:rsid w:val="0044297D"/>
    <w:rsid w:val="004442ED"/>
    <w:rsid w:val="004453D4"/>
    <w:rsid w:val="004453FD"/>
    <w:rsid w:val="00446365"/>
    <w:rsid w:val="004501A0"/>
    <w:rsid w:val="00452BCD"/>
    <w:rsid w:val="00452CF2"/>
    <w:rsid w:val="004543F0"/>
    <w:rsid w:val="0046039A"/>
    <w:rsid w:val="004642B8"/>
    <w:rsid w:val="00464C68"/>
    <w:rsid w:val="00465D5C"/>
    <w:rsid w:val="00467EC7"/>
    <w:rsid w:val="004706B2"/>
    <w:rsid w:val="00470E10"/>
    <w:rsid w:val="00471EF6"/>
    <w:rsid w:val="00472632"/>
    <w:rsid w:val="00472D2E"/>
    <w:rsid w:val="00473BDA"/>
    <w:rsid w:val="00475696"/>
    <w:rsid w:val="0047595C"/>
    <w:rsid w:val="00476CB4"/>
    <w:rsid w:val="0047725B"/>
    <w:rsid w:val="00483748"/>
    <w:rsid w:val="00483DF4"/>
    <w:rsid w:val="00485FEE"/>
    <w:rsid w:val="00490853"/>
    <w:rsid w:val="00491773"/>
    <w:rsid w:val="00491ACC"/>
    <w:rsid w:val="00491E54"/>
    <w:rsid w:val="00494541"/>
    <w:rsid w:val="00497F9E"/>
    <w:rsid w:val="004A00D0"/>
    <w:rsid w:val="004A14B4"/>
    <w:rsid w:val="004A2AC8"/>
    <w:rsid w:val="004A55B5"/>
    <w:rsid w:val="004A6856"/>
    <w:rsid w:val="004B01D7"/>
    <w:rsid w:val="004B11E7"/>
    <w:rsid w:val="004B1BCA"/>
    <w:rsid w:val="004B2855"/>
    <w:rsid w:val="004B60F1"/>
    <w:rsid w:val="004B63F6"/>
    <w:rsid w:val="004B67C9"/>
    <w:rsid w:val="004B7276"/>
    <w:rsid w:val="004B7C15"/>
    <w:rsid w:val="004C01CF"/>
    <w:rsid w:val="004C04CE"/>
    <w:rsid w:val="004C346A"/>
    <w:rsid w:val="004C7E6C"/>
    <w:rsid w:val="004D450D"/>
    <w:rsid w:val="004D4769"/>
    <w:rsid w:val="004E146F"/>
    <w:rsid w:val="004E3448"/>
    <w:rsid w:val="004E43FA"/>
    <w:rsid w:val="004E530D"/>
    <w:rsid w:val="004E6605"/>
    <w:rsid w:val="004F0923"/>
    <w:rsid w:val="004F11E4"/>
    <w:rsid w:val="004F476F"/>
    <w:rsid w:val="004F4D55"/>
    <w:rsid w:val="004F4DCE"/>
    <w:rsid w:val="004F675C"/>
    <w:rsid w:val="00505315"/>
    <w:rsid w:val="0050613A"/>
    <w:rsid w:val="00510FCB"/>
    <w:rsid w:val="00511026"/>
    <w:rsid w:val="005124C7"/>
    <w:rsid w:val="0051472F"/>
    <w:rsid w:val="00514AF6"/>
    <w:rsid w:val="0051710C"/>
    <w:rsid w:val="00517973"/>
    <w:rsid w:val="00521784"/>
    <w:rsid w:val="00521C7A"/>
    <w:rsid w:val="00526ACF"/>
    <w:rsid w:val="00530055"/>
    <w:rsid w:val="0053067C"/>
    <w:rsid w:val="00531E3D"/>
    <w:rsid w:val="00534CF7"/>
    <w:rsid w:val="0053527C"/>
    <w:rsid w:val="00536F7F"/>
    <w:rsid w:val="00537569"/>
    <w:rsid w:val="00537C4B"/>
    <w:rsid w:val="00541D15"/>
    <w:rsid w:val="005422CD"/>
    <w:rsid w:val="0054271C"/>
    <w:rsid w:val="005435E6"/>
    <w:rsid w:val="00546DB7"/>
    <w:rsid w:val="00551C7D"/>
    <w:rsid w:val="0055540E"/>
    <w:rsid w:val="00557796"/>
    <w:rsid w:val="00560451"/>
    <w:rsid w:val="0056236C"/>
    <w:rsid w:val="00565F54"/>
    <w:rsid w:val="005660F5"/>
    <w:rsid w:val="0056704C"/>
    <w:rsid w:val="00567CD1"/>
    <w:rsid w:val="0057181A"/>
    <w:rsid w:val="00571E82"/>
    <w:rsid w:val="005753A4"/>
    <w:rsid w:val="00576415"/>
    <w:rsid w:val="005770DA"/>
    <w:rsid w:val="00577ACC"/>
    <w:rsid w:val="005820E0"/>
    <w:rsid w:val="005825EA"/>
    <w:rsid w:val="005829A3"/>
    <w:rsid w:val="00584F4A"/>
    <w:rsid w:val="00584F99"/>
    <w:rsid w:val="00591976"/>
    <w:rsid w:val="0059483F"/>
    <w:rsid w:val="005A082D"/>
    <w:rsid w:val="005A546E"/>
    <w:rsid w:val="005A5CA9"/>
    <w:rsid w:val="005A5E59"/>
    <w:rsid w:val="005A6679"/>
    <w:rsid w:val="005A6B1C"/>
    <w:rsid w:val="005A77F3"/>
    <w:rsid w:val="005B0E60"/>
    <w:rsid w:val="005B129A"/>
    <w:rsid w:val="005C0A4F"/>
    <w:rsid w:val="005C243E"/>
    <w:rsid w:val="005C2C4D"/>
    <w:rsid w:val="005C3BC1"/>
    <w:rsid w:val="005C5E2F"/>
    <w:rsid w:val="005C7639"/>
    <w:rsid w:val="005C7BE3"/>
    <w:rsid w:val="005D1D4B"/>
    <w:rsid w:val="005D385C"/>
    <w:rsid w:val="005D5186"/>
    <w:rsid w:val="005D5458"/>
    <w:rsid w:val="005D640B"/>
    <w:rsid w:val="005E0B97"/>
    <w:rsid w:val="005E1074"/>
    <w:rsid w:val="005E1593"/>
    <w:rsid w:val="005E1AE1"/>
    <w:rsid w:val="005E23F5"/>
    <w:rsid w:val="005E3905"/>
    <w:rsid w:val="005E4012"/>
    <w:rsid w:val="005E5120"/>
    <w:rsid w:val="005E5FE9"/>
    <w:rsid w:val="005E6C99"/>
    <w:rsid w:val="005F1455"/>
    <w:rsid w:val="005F4560"/>
    <w:rsid w:val="005F487B"/>
    <w:rsid w:val="005F532A"/>
    <w:rsid w:val="005F6236"/>
    <w:rsid w:val="005F66C7"/>
    <w:rsid w:val="005F6A1D"/>
    <w:rsid w:val="00602888"/>
    <w:rsid w:val="00606C1F"/>
    <w:rsid w:val="00610EEF"/>
    <w:rsid w:val="00611C36"/>
    <w:rsid w:val="006142FB"/>
    <w:rsid w:val="00616BC0"/>
    <w:rsid w:val="006173D6"/>
    <w:rsid w:val="00617E59"/>
    <w:rsid w:val="0062088D"/>
    <w:rsid w:val="00621198"/>
    <w:rsid w:val="006216F5"/>
    <w:rsid w:val="00622741"/>
    <w:rsid w:val="0062525A"/>
    <w:rsid w:val="00627106"/>
    <w:rsid w:val="00627735"/>
    <w:rsid w:val="00631777"/>
    <w:rsid w:val="00633208"/>
    <w:rsid w:val="0063436C"/>
    <w:rsid w:val="00635DD4"/>
    <w:rsid w:val="0063780A"/>
    <w:rsid w:val="00637B5D"/>
    <w:rsid w:val="006403B5"/>
    <w:rsid w:val="006419CA"/>
    <w:rsid w:val="0064404A"/>
    <w:rsid w:val="00644A93"/>
    <w:rsid w:val="006463AC"/>
    <w:rsid w:val="0064793D"/>
    <w:rsid w:val="00647AC2"/>
    <w:rsid w:val="00647CC5"/>
    <w:rsid w:val="00654014"/>
    <w:rsid w:val="006617AF"/>
    <w:rsid w:val="00662657"/>
    <w:rsid w:val="00662809"/>
    <w:rsid w:val="00662F48"/>
    <w:rsid w:val="00663704"/>
    <w:rsid w:val="00663C32"/>
    <w:rsid w:val="006648CA"/>
    <w:rsid w:val="0067101A"/>
    <w:rsid w:val="0067220A"/>
    <w:rsid w:val="00672890"/>
    <w:rsid w:val="00673197"/>
    <w:rsid w:val="00674791"/>
    <w:rsid w:val="00674FE0"/>
    <w:rsid w:val="006760F2"/>
    <w:rsid w:val="006771A8"/>
    <w:rsid w:val="00682653"/>
    <w:rsid w:val="006872BF"/>
    <w:rsid w:val="006946F8"/>
    <w:rsid w:val="00695287"/>
    <w:rsid w:val="00695AC7"/>
    <w:rsid w:val="00696020"/>
    <w:rsid w:val="0069663F"/>
    <w:rsid w:val="00696C02"/>
    <w:rsid w:val="0069774B"/>
    <w:rsid w:val="00697CF7"/>
    <w:rsid w:val="006A0AF6"/>
    <w:rsid w:val="006A0D8C"/>
    <w:rsid w:val="006A10BF"/>
    <w:rsid w:val="006A1D02"/>
    <w:rsid w:val="006A233C"/>
    <w:rsid w:val="006A233D"/>
    <w:rsid w:val="006A3F0A"/>
    <w:rsid w:val="006A444D"/>
    <w:rsid w:val="006A4E6C"/>
    <w:rsid w:val="006A6605"/>
    <w:rsid w:val="006A786B"/>
    <w:rsid w:val="006A7FA7"/>
    <w:rsid w:val="006B220E"/>
    <w:rsid w:val="006B2A91"/>
    <w:rsid w:val="006B342D"/>
    <w:rsid w:val="006B4AB3"/>
    <w:rsid w:val="006B4B0A"/>
    <w:rsid w:val="006B56A3"/>
    <w:rsid w:val="006B7B34"/>
    <w:rsid w:val="006B7D74"/>
    <w:rsid w:val="006C6392"/>
    <w:rsid w:val="006C7081"/>
    <w:rsid w:val="006C7AB3"/>
    <w:rsid w:val="006D36A6"/>
    <w:rsid w:val="006E0216"/>
    <w:rsid w:val="006E2814"/>
    <w:rsid w:val="006E2B28"/>
    <w:rsid w:val="006E2F4A"/>
    <w:rsid w:val="006E3261"/>
    <w:rsid w:val="006F1599"/>
    <w:rsid w:val="006F2C7C"/>
    <w:rsid w:val="006F466C"/>
    <w:rsid w:val="006F64C5"/>
    <w:rsid w:val="006F66B4"/>
    <w:rsid w:val="006F72FD"/>
    <w:rsid w:val="00700DDC"/>
    <w:rsid w:val="007021B1"/>
    <w:rsid w:val="00702345"/>
    <w:rsid w:val="0070238C"/>
    <w:rsid w:val="00702AEA"/>
    <w:rsid w:val="00704297"/>
    <w:rsid w:val="00704D14"/>
    <w:rsid w:val="00704E73"/>
    <w:rsid w:val="00711342"/>
    <w:rsid w:val="00712035"/>
    <w:rsid w:val="00713F70"/>
    <w:rsid w:val="00717443"/>
    <w:rsid w:val="00720657"/>
    <w:rsid w:val="00723D80"/>
    <w:rsid w:val="00723E45"/>
    <w:rsid w:val="00724F5A"/>
    <w:rsid w:val="00724F69"/>
    <w:rsid w:val="0072527C"/>
    <w:rsid w:val="00725706"/>
    <w:rsid w:val="00732F30"/>
    <w:rsid w:val="007338B1"/>
    <w:rsid w:val="00733D4F"/>
    <w:rsid w:val="007371C2"/>
    <w:rsid w:val="0073737A"/>
    <w:rsid w:val="00737E71"/>
    <w:rsid w:val="00740571"/>
    <w:rsid w:val="00740965"/>
    <w:rsid w:val="007412EA"/>
    <w:rsid w:val="00742279"/>
    <w:rsid w:val="0074356A"/>
    <w:rsid w:val="00743E89"/>
    <w:rsid w:val="00746E0A"/>
    <w:rsid w:val="0074709F"/>
    <w:rsid w:val="00751913"/>
    <w:rsid w:val="00752B4F"/>
    <w:rsid w:val="007535DB"/>
    <w:rsid w:val="00753A5C"/>
    <w:rsid w:val="007552C0"/>
    <w:rsid w:val="00756B46"/>
    <w:rsid w:val="0076019B"/>
    <w:rsid w:val="007653CB"/>
    <w:rsid w:val="00766217"/>
    <w:rsid w:val="00766B56"/>
    <w:rsid w:val="00771321"/>
    <w:rsid w:val="00774287"/>
    <w:rsid w:val="007756AF"/>
    <w:rsid w:val="007811D4"/>
    <w:rsid w:val="00781E7C"/>
    <w:rsid w:val="007840EE"/>
    <w:rsid w:val="00784BF2"/>
    <w:rsid w:val="00786F15"/>
    <w:rsid w:val="0079019B"/>
    <w:rsid w:val="00790700"/>
    <w:rsid w:val="00792CE2"/>
    <w:rsid w:val="00795AF4"/>
    <w:rsid w:val="00796B7E"/>
    <w:rsid w:val="007A054B"/>
    <w:rsid w:val="007A17AC"/>
    <w:rsid w:val="007A1A09"/>
    <w:rsid w:val="007A6951"/>
    <w:rsid w:val="007A74EE"/>
    <w:rsid w:val="007A75E7"/>
    <w:rsid w:val="007B0F5C"/>
    <w:rsid w:val="007B0F6E"/>
    <w:rsid w:val="007B1110"/>
    <w:rsid w:val="007B2FC8"/>
    <w:rsid w:val="007B3390"/>
    <w:rsid w:val="007B5192"/>
    <w:rsid w:val="007B7DE9"/>
    <w:rsid w:val="007C198F"/>
    <w:rsid w:val="007C1BA7"/>
    <w:rsid w:val="007C4BC3"/>
    <w:rsid w:val="007D043B"/>
    <w:rsid w:val="007D157F"/>
    <w:rsid w:val="007D1627"/>
    <w:rsid w:val="007D2D6D"/>
    <w:rsid w:val="007D3356"/>
    <w:rsid w:val="007D582A"/>
    <w:rsid w:val="007D6A76"/>
    <w:rsid w:val="007D6E7A"/>
    <w:rsid w:val="007D724D"/>
    <w:rsid w:val="007E256A"/>
    <w:rsid w:val="007E5DBB"/>
    <w:rsid w:val="007E648A"/>
    <w:rsid w:val="007F2283"/>
    <w:rsid w:val="007F2D29"/>
    <w:rsid w:val="007F5406"/>
    <w:rsid w:val="007F5B37"/>
    <w:rsid w:val="007F67C9"/>
    <w:rsid w:val="007F71F5"/>
    <w:rsid w:val="007F767D"/>
    <w:rsid w:val="00800833"/>
    <w:rsid w:val="00800DAF"/>
    <w:rsid w:val="00800FBE"/>
    <w:rsid w:val="00801130"/>
    <w:rsid w:val="008030A8"/>
    <w:rsid w:val="00806426"/>
    <w:rsid w:val="00806D1E"/>
    <w:rsid w:val="00807668"/>
    <w:rsid w:val="00810C85"/>
    <w:rsid w:val="008120C9"/>
    <w:rsid w:val="00812477"/>
    <w:rsid w:val="0081334C"/>
    <w:rsid w:val="008160CB"/>
    <w:rsid w:val="00816826"/>
    <w:rsid w:val="008173DA"/>
    <w:rsid w:val="00821E61"/>
    <w:rsid w:val="0082206E"/>
    <w:rsid w:val="00822739"/>
    <w:rsid w:val="00824318"/>
    <w:rsid w:val="00824524"/>
    <w:rsid w:val="008260F2"/>
    <w:rsid w:val="00826523"/>
    <w:rsid w:val="00827B55"/>
    <w:rsid w:val="00827E2F"/>
    <w:rsid w:val="008330BE"/>
    <w:rsid w:val="00836F49"/>
    <w:rsid w:val="00842903"/>
    <w:rsid w:val="00842CE5"/>
    <w:rsid w:val="00847E50"/>
    <w:rsid w:val="00852045"/>
    <w:rsid w:val="00853167"/>
    <w:rsid w:val="00853CC1"/>
    <w:rsid w:val="00853EED"/>
    <w:rsid w:val="00853F1E"/>
    <w:rsid w:val="00854BE7"/>
    <w:rsid w:val="008558FC"/>
    <w:rsid w:val="00855AAA"/>
    <w:rsid w:val="008569A2"/>
    <w:rsid w:val="00862F5A"/>
    <w:rsid w:val="00864053"/>
    <w:rsid w:val="008657BF"/>
    <w:rsid w:val="0086703B"/>
    <w:rsid w:val="0086716C"/>
    <w:rsid w:val="00871E89"/>
    <w:rsid w:val="0088051B"/>
    <w:rsid w:val="00883504"/>
    <w:rsid w:val="0088369F"/>
    <w:rsid w:val="008843C9"/>
    <w:rsid w:val="00887B62"/>
    <w:rsid w:val="008932BF"/>
    <w:rsid w:val="00893C02"/>
    <w:rsid w:val="00893DBF"/>
    <w:rsid w:val="008941B8"/>
    <w:rsid w:val="008948C6"/>
    <w:rsid w:val="00896F99"/>
    <w:rsid w:val="00897A0B"/>
    <w:rsid w:val="008A0DC1"/>
    <w:rsid w:val="008A199C"/>
    <w:rsid w:val="008A243D"/>
    <w:rsid w:val="008A4030"/>
    <w:rsid w:val="008A445E"/>
    <w:rsid w:val="008A6C37"/>
    <w:rsid w:val="008B10BB"/>
    <w:rsid w:val="008B217B"/>
    <w:rsid w:val="008B251D"/>
    <w:rsid w:val="008B37FD"/>
    <w:rsid w:val="008B3889"/>
    <w:rsid w:val="008B3964"/>
    <w:rsid w:val="008B5DFC"/>
    <w:rsid w:val="008B5FAB"/>
    <w:rsid w:val="008B7330"/>
    <w:rsid w:val="008C0B1A"/>
    <w:rsid w:val="008C2468"/>
    <w:rsid w:val="008C47BD"/>
    <w:rsid w:val="008C761F"/>
    <w:rsid w:val="008D013C"/>
    <w:rsid w:val="008D06E4"/>
    <w:rsid w:val="008D279A"/>
    <w:rsid w:val="008D370C"/>
    <w:rsid w:val="008D7667"/>
    <w:rsid w:val="008E11E8"/>
    <w:rsid w:val="008E4246"/>
    <w:rsid w:val="008E455A"/>
    <w:rsid w:val="008E5E2F"/>
    <w:rsid w:val="008F320B"/>
    <w:rsid w:val="008F33A5"/>
    <w:rsid w:val="008F39CC"/>
    <w:rsid w:val="00900090"/>
    <w:rsid w:val="00904100"/>
    <w:rsid w:val="00904666"/>
    <w:rsid w:val="0090785C"/>
    <w:rsid w:val="0091155B"/>
    <w:rsid w:val="00912773"/>
    <w:rsid w:val="009127B5"/>
    <w:rsid w:val="00912F02"/>
    <w:rsid w:val="009148EF"/>
    <w:rsid w:val="00917F56"/>
    <w:rsid w:val="00923473"/>
    <w:rsid w:val="009240BF"/>
    <w:rsid w:val="0092535C"/>
    <w:rsid w:val="00925E0A"/>
    <w:rsid w:val="00926373"/>
    <w:rsid w:val="0092693E"/>
    <w:rsid w:val="00926B6B"/>
    <w:rsid w:val="009278DE"/>
    <w:rsid w:val="00927B8B"/>
    <w:rsid w:val="00930183"/>
    <w:rsid w:val="00930BC1"/>
    <w:rsid w:val="00930C0E"/>
    <w:rsid w:val="00932859"/>
    <w:rsid w:val="00933614"/>
    <w:rsid w:val="00935651"/>
    <w:rsid w:val="00936C3E"/>
    <w:rsid w:val="009420A7"/>
    <w:rsid w:val="00942339"/>
    <w:rsid w:val="009445BC"/>
    <w:rsid w:val="009448EC"/>
    <w:rsid w:val="0094577E"/>
    <w:rsid w:val="00945CA0"/>
    <w:rsid w:val="00945D19"/>
    <w:rsid w:val="0094644F"/>
    <w:rsid w:val="009501C8"/>
    <w:rsid w:val="009501FA"/>
    <w:rsid w:val="0095121F"/>
    <w:rsid w:val="0095194C"/>
    <w:rsid w:val="00952403"/>
    <w:rsid w:val="00953496"/>
    <w:rsid w:val="009536BE"/>
    <w:rsid w:val="009541F5"/>
    <w:rsid w:val="009543F8"/>
    <w:rsid w:val="00954C3E"/>
    <w:rsid w:val="009556DE"/>
    <w:rsid w:val="00955BBA"/>
    <w:rsid w:val="0095622C"/>
    <w:rsid w:val="0095664A"/>
    <w:rsid w:val="00957324"/>
    <w:rsid w:val="00957FC9"/>
    <w:rsid w:val="00962EB1"/>
    <w:rsid w:val="00963C72"/>
    <w:rsid w:val="00964EBE"/>
    <w:rsid w:val="00967043"/>
    <w:rsid w:val="00971C5E"/>
    <w:rsid w:val="0097495E"/>
    <w:rsid w:val="009753FE"/>
    <w:rsid w:val="00975EE8"/>
    <w:rsid w:val="00976098"/>
    <w:rsid w:val="009763D3"/>
    <w:rsid w:val="00977573"/>
    <w:rsid w:val="00983F27"/>
    <w:rsid w:val="009857CC"/>
    <w:rsid w:val="009878CE"/>
    <w:rsid w:val="00990B67"/>
    <w:rsid w:val="00990DC9"/>
    <w:rsid w:val="00993EE1"/>
    <w:rsid w:val="009942F5"/>
    <w:rsid w:val="00994308"/>
    <w:rsid w:val="00997FB1"/>
    <w:rsid w:val="009A3C06"/>
    <w:rsid w:val="009A55F2"/>
    <w:rsid w:val="009A5A4B"/>
    <w:rsid w:val="009A7C35"/>
    <w:rsid w:val="009B0630"/>
    <w:rsid w:val="009B43D9"/>
    <w:rsid w:val="009B4FEA"/>
    <w:rsid w:val="009B510B"/>
    <w:rsid w:val="009B5433"/>
    <w:rsid w:val="009B6200"/>
    <w:rsid w:val="009B6F23"/>
    <w:rsid w:val="009C2C97"/>
    <w:rsid w:val="009C3461"/>
    <w:rsid w:val="009C50AC"/>
    <w:rsid w:val="009C531B"/>
    <w:rsid w:val="009C604C"/>
    <w:rsid w:val="009C61D3"/>
    <w:rsid w:val="009C6D83"/>
    <w:rsid w:val="009D1461"/>
    <w:rsid w:val="009D2CE8"/>
    <w:rsid w:val="009D322C"/>
    <w:rsid w:val="009D3F67"/>
    <w:rsid w:val="009D42B7"/>
    <w:rsid w:val="009D7521"/>
    <w:rsid w:val="009D7FD8"/>
    <w:rsid w:val="009E0E96"/>
    <w:rsid w:val="009E115C"/>
    <w:rsid w:val="009E1938"/>
    <w:rsid w:val="009E21A0"/>
    <w:rsid w:val="009E3C7D"/>
    <w:rsid w:val="009E4B90"/>
    <w:rsid w:val="009E737E"/>
    <w:rsid w:val="009F0168"/>
    <w:rsid w:val="009F1572"/>
    <w:rsid w:val="009F2DC4"/>
    <w:rsid w:val="009F40D7"/>
    <w:rsid w:val="009F4F2B"/>
    <w:rsid w:val="009F545B"/>
    <w:rsid w:val="00A023E0"/>
    <w:rsid w:val="00A02E63"/>
    <w:rsid w:val="00A035ED"/>
    <w:rsid w:val="00A0470F"/>
    <w:rsid w:val="00A06853"/>
    <w:rsid w:val="00A134EB"/>
    <w:rsid w:val="00A1572F"/>
    <w:rsid w:val="00A20381"/>
    <w:rsid w:val="00A208BA"/>
    <w:rsid w:val="00A24ABA"/>
    <w:rsid w:val="00A2657D"/>
    <w:rsid w:val="00A26C7D"/>
    <w:rsid w:val="00A27BEA"/>
    <w:rsid w:val="00A32A54"/>
    <w:rsid w:val="00A3464F"/>
    <w:rsid w:val="00A34FC2"/>
    <w:rsid w:val="00A363F8"/>
    <w:rsid w:val="00A4073D"/>
    <w:rsid w:val="00A40D97"/>
    <w:rsid w:val="00A44A74"/>
    <w:rsid w:val="00A46F62"/>
    <w:rsid w:val="00A475F7"/>
    <w:rsid w:val="00A47B12"/>
    <w:rsid w:val="00A504D4"/>
    <w:rsid w:val="00A5218E"/>
    <w:rsid w:val="00A52287"/>
    <w:rsid w:val="00A53220"/>
    <w:rsid w:val="00A540AB"/>
    <w:rsid w:val="00A54411"/>
    <w:rsid w:val="00A54F80"/>
    <w:rsid w:val="00A56F69"/>
    <w:rsid w:val="00A6117D"/>
    <w:rsid w:val="00A625FF"/>
    <w:rsid w:val="00A63B2C"/>
    <w:rsid w:val="00A648D9"/>
    <w:rsid w:val="00A7031A"/>
    <w:rsid w:val="00A710A7"/>
    <w:rsid w:val="00A71322"/>
    <w:rsid w:val="00A7135C"/>
    <w:rsid w:val="00A719A1"/>
    <w:rsid w:val="00A726C2"/>
    <w:rsid w:val="00A76423"/>
    <w:rsid w:val="00A76F19"/>
    <w:rsid w:val="00A7760E"/>
    <w:rsid w:val="00A80743"/>
    <w:rsid w:val="00A82239"/>
    <w:rsid w:val="00A82756"/>
    <w:rsid w:val="00A83C32"/>
    <w:rsid w:val="00A83F49"/>
    <w:rsid w:val="00A85A28"/>
    <w:rsid w:val="00A85F1B"/>
    <w:rsid w:val="00A87AA0"/>
    <w:rsid w:val="00A91795"/>
    <w:rsid w:val="00A91BD8"/>
    <w:rsid w:val="00AA2EE5"/>
    <w:rsid w:val="00AA58C9"/>
    <w:rsid w:val="00AA5E21"/>
    <w:rsid w:val="00AA7DE1"/>
    <w:rsid w:val="00AB3A77"/>
    <w:rsid w:val="00AB7D8B"/>
    <w:rsid w:val="00AB7F10"/>
    <w:rsid w:val="00AC0B05"/>
    <w:rsid w:val="00AC1188"/>
    <w:rsid w:val="00AC3747"/>
    <w:rsid w:val="00AC5093"/>
    <w:rsid w:val="00AD27F4"/>
    <w:rsid w:val="00AE018F"/>
    <w:rsid w:val="00AE1992"/>
    <w:rsid w:val="00AE5778"/>
    <w:rsid w:val="00AE5F45"/>
    <w:rsid w:val="00AE690D"/>
    <w:rsid w:val="00AE698D"/>
    <w:rsid w:val="00AE7CFE"/>
    <w:rsid w:val="00AF1B61"/>
    <w:rsid w:val="00AF2CE4"/>
    <w:rsid w:val="00AF385F"/>
    <w:rsid w:val="00AF4206"/>
    <w:rsid w:val="00AF6183"/>
    <w:rsid w:val="00AF6F24"/>
    <w:rsid w:val="00B00215"/>
    <w:rsid w:val="00B004CB"/>
    <w:rsid w:val="00B00FEB"/>
    <w:rsid w:val="00B01E93"/>
    <w:rsid w:val="00B03389"/>
    <w:rsid w:val="00B03E77"/>
    <w:rsid w:val="00B0477D"/>
    <w:rsid w:val="00B04B63"/>
    <w:rsid w:val="00B05382"/>
    <w:rsid w:val="00B05620"/>
    <w:rsid w:val="00B10182"/>
    <w:rsid w:val="00B152D7"/>
    <w:rsid w:val="00B1582E"/>
    <w:rsid w:val="00B17BDE"/>
    <w:rsid w:val="00B217DE"/>
    <w:rsid w:val="00B23407"/>
    <w:rsid w:val="00B2431B"/>
    <w:rsid w:val="00B24478"/>
    <w:rsid w:val="00B25F55"/>
    <w:rsid w:val="00B26A65"/>
    <w:rsid w:val="00B30ED2"/>
    <w:rsid w:val="00B3144F"/>
    <w:rsid w:val="00B33E27"/>
    <w:rsid w:val="00B35BC2"/>
    <w:rsid w:val="00B36089"/>
    <w:rsid w:val="00B36C54"/>
    <w:rsid w:val="00B409AC"/>
    <w:rsid w:val="00B42D76"/>
    <w:rsid w:val="00B439CF"/>
    <w:rsid w:val="00B4704E"/>
    <w:rsid w:val="00B47965"/>
    <w:rsid w:val="00B47AB7"/>
    <w:rsid w:val="00B53007"/>
    <w:rsid w:val="00B5367A"/>
    <w:rsid w:val="00B61E5A"/>
    <w:rsid w:val="00B623C1"/>
    <w:rsid w:val="00B672D0"/>
    <w:rsid w:val="00B71BD9"/>
    <w:rsid w:val="00B72A9B"/>
    <w:rsid w:val="00B73E85"/>
    <w:rsid w:val="00B75FB6"/>
    <w:rsid w:val="00B765C7"/>
    <w:rsid w:val="00B77486"/>
    <w:rsid w:val="00B81C8B"/>
    <w:rsid w:val="00B81F08"/>
    <w:rsid w:val="00B8231C"/>
    <w:rsid w:val="00B854C1"/>
    <w:rsid w:val="00B87D6C"/>
    <w:rsid w:val="00B904CA"/>
    <w:rsid w:val="00B923FA"/>
    <w:rsid w:val="00BA088E"/>
    <w:rsid w:val="00BA2F42"/>
    <w:rsid w:val="00BA7F8B"/>
    <w:rsid w:val="00BB21CE"/>
    <w:rsid w:val="00BB2394"/>
    <w:rsid w:val="00BB563B"/>
    <w:rsid w:val="00BC07C2"/>
    <w:rsid w:val="00BC1C2B"/>
    <w:rsid w:val="00BC1FD2"/>
    <w:rsid w:val="00BC3D8B"/>
    <w:rsid w:val="00BC512F"/>
    <w:rsid w:val="00BC51AA"/>
    <w:rsid w:val="00BC720C"/>
    <w:rsid w:val="00BC77A5"/>
    <w:rsid w:val="00BD18AA"/>
    <w:rsid w:val="00BD1EBA"/>
    <w:rsid w:val="00BD3C80"/>
    <w:rsid w:val="00BE066C"/>
    <w:rsid w:val="00BE0C4C"/>
    <w:rsid w:val="00BE42B3"/>
    <w:rsid w:val="00BF1223"/>
    <w:rsid w:val="00BF2961"/>
    <w:rsid w:val="00BF299C"/>
    <w:rsid w:val="00BF35D7"/>
    <w:rsid w:val="00BF56B6"/>
    <w:rsid w:val="00BF651C"/>
    <w:rsid w:val="00BF716D"/>
    <w:rsid w:val="00BF7CC1"/>
    <w:rsid w:val="00C001E7"/>
    <w:rsid w:val="00C010B0"/>
    <w:rsid w:val="00C01DB4"/>
    <w:rsid w:val="00C026AC"/>
    <w:rsid w:val="00C02BA4"/>
    <w:rsid w:val="00C03A62"/>
    <w:rsid w:val="00C05C94"/>
    <w:rsid w:val="00C066D7"/>
    <w:rsid w:val="00C06CB4"/>
    <w:rsid w:val="00C12194"/>
    <w:rsid w:val="00C122EB"/>
    <w:rsid w:val="00C13D16"/>
    <w:rsid w:val="00C218B0"/>
    <w:rsid w:val="00C219A2"/>
    <w:rsid w:val="00C21A8E"/>
    <w:rsid w:val="00C2239F"/>
    <w:rsid w:val="00C26BD6"/>
    <w:rsid w:val="00C26BEE"/>
    <w:rsid w:val="00C27190"/>
    <w:rsid w:val="00C30359"/>
    <w:rsid w:val="00C34D10"/>
    <w:rsid w:val="00C403EC"/>
    <w:rsid w:val="00C4131F"/>
    <w:rsid w:val="00C457AA"/>
    <w:rsid w:val="00C45EB1"/>
    <w:rsid w:val="00C504AC"/>
    <w:rsid w:val="00C51779"/>
    <w:rsid w:val="00C51A7D"/>
    <w:rsid w:val="00C52528"/>
    <w:rsid w:val="00C54B3C"/>
    <w:rsid w:val="00C56DC1"/>
    <w:rsid w:val="00C613A8"/>
    <w:rsid w:val="00C632F3"/>
    <w:rsid w:val="00C648A8"/>
    <w:rsid w:val="00C6509C"/>
    <w:rsid w:val="00C67F46"/>
    <w:rsid w:val="00C70AF7"/>
    <w:rsid w:val="00C7212C"/>
    <w:rsid w:val="00C729BC"/>
    <w:rsid w:val="00C742A0"/>
    <w:rsid w:val="00C7523A"/>
    <w:rsid w:val="00C75C0F"/>
    <w:rsid w:val="00C76C90"/>
    <w:rsid w:val="00C76DC0"/>
    <w:rsid w:val="00C77634"/>
    <w:rsid w:val="00C81355"/>
    <w:rsid w:val="00C8257D"/>
    <w:rsid w:val="00C826B5"/>
    <w:rsid w:val="00C8318C"/>
    <w:rsid w:val="00C8383B"/>
    <w:rsid w:val="00C8392F"/>
    <w:rsid w:val="00C859AF"/>
    <w:rsid w:val="00C86A50"/>
    <w:rsid w:val="00C870A9"/>
    <w:rsid w:val="00C875C9"/>
    <w:rsid w:val="00C90BBE"/>
    <w:rsid w:val="00C922A4"/>
    <w:rsid w:val="00C9656F"/>
    <w:rsid w:val="00CA2DC5"/>
    <w:rsid w:val="00CA2E95"/>
    <w:rsid w:val="00CA349E"/>
    <w:rsid w:val="00CA449E"/>
    <w:rsid w:val="00CA64F9"/>
    <w:rsid w:val="00CA6F23"/>
    <w:rsid w:val="00CA7BB8"/>
    <w:rsid w:val="00CB067C"/>
    <w:rsid w:val="00CB06D1"/>
    <w:rsid w:val="00CB1CEB"/>
    <w:rsid w:val="00CB2053"/>
    <w:rsid w:val="00CB3DCC"/>
    <w:rsid w:val="00CB5092"/>
    <w:rsid w:val="00CB5747"/>
    <w:rsid w:val="00CB5FED"/>
    <w:rsid w:val="00CB6779"/>
    <w:rsid w:val="00CB79EF"/>
    <w:rsid w:val="00CC111A"/>
    <w:rsid w:val="00CC31B7"/>
    <w:rsid w:val="00CC479B"/>
    <w:rsid w:val="00CC5BA2"/>
    <w:rsid w:val="00CD08AE"/>
    <w:rsid w:val="00CD0B64"/>
    <w:rsid w:val="00CD0CC8"/>
    <w:rsid w:val="00CD11BA"/>
    <w:rsid w:val="00CD2D70"/>
    <w:rsid w:val="00CD4DFD"/>
    <w:rsid w:val="00CE0B16"/>
    <w:rsid w:val="00CE1595"/>
    <w:rsid w:val="00CE2B3B"/>
    <w:rsid w:val="00CE37B4"/>
    <w:rsid w:val="00CE3D31"/>
    <w:rsid w:val="00CE3E6C"/>
    <w:rsid w:val="00CE526F"/>
    <w:rsid w:val="00CE5FED"/>
    <w:rsid w:val="00CE63A7"/>
    <w:rsid w:val="00CE6462"/>
    <w:rsid w:val="00CF21E7"/>
    <w:rsid w:val="00CF57BF"/>
    <w:rsid w:val="00CF5914"/>
    <w:rsid w:val="00CF7D92"/>
    <w:rsid w:val="00D024D2"/>
    <w:rsid w:val="00D031C4"/>
    <w:rsid w:val="00D058CB"/>
    <w:rsid w:val="00D06D2C"/>
    <w:rsid w:val="00D07D07"/>
    <w:rsid w:val="00D10034"/>
    <w:rsid w:val="00D119C2"/>
    <w:rsid w:val="00D15458"/>
    <w:rsid w:val="00D1627E"/>
    <w:rsid w:val="00D174DC"/>
    <w:rsid w:val="00D205AA"/>
    <w:rsid w:val="00D2100F"/>
    <w:rsid w:val="00D21A17"/>
    <w:rsid w:val="00D22340"/>
    <w:rsid w:val="00D23F52"/>
    <w:rsid w:val="00D2411F"/>
    <w:rsid w:val="00D2450D"/>
    <w:rsid w:val="00D246FC"/>
    <w:rsid w:val="00D2496A"/>
    <w:rsid w:val="00D250B2"/>
    <w:rsid w:val="00D25198"/>
    <w:rsid w:val="00D259A7"/>
    <w:rsid w:val="00D2650A"/>
    <w:rsid w:val="00D27245"/>
    <w:rsid w:val="00D31257"/>
    <w:rsid w:val="00D33A1E"/>
    <w:rsid w:val="00D34005"/>
    <w:rsid w:val="00D3530C"/>
    <w:rsid w:val="00D35D2D"/>
    <w:rsid w:val="00D368CD"/>
    <w:rsid w:val="00D37957"/>
    <w:rsid w:val="00D40218"/>
    <w:rsid w:val="00D41082"/>
    <w:rsid w:val="00D501A0"/>
    <w:rsid w:val="00D505BE"/>
    <w:rsid w:val="00D51124"/>
    <w:rsid w:val="00D523CA"/>
    <w:rsid w:val="00D52451"/>
    <w:rsid w:val="00D5354D"/>
    <w:rsid w:val="00D54A55"/>
    <w:rsid w:val="00D5683F"/>
    <w:rsid w:val="00D57B83"/>
    <w:rsid w:val="00D60023"/>
    <w:rsid w:val="00D60A43"/>
    <w:rsid w:val="00D620F2"/>
    <w:rsid w:val="00D6291C"/>
    <w:rsid w:val="00D63227"/>
    <w:rsid w:val="00D63860"/>
    <w:rsid w:val="00D63D95"/>
    <w:rsid w:val="00D64618"/>
    <w:rsid w:val="00D654E5"/>
    <w:rsid w:val="00D704F5"/>
    <w:rsid w:val="00D710B8"/>
    <w:rsid w:val="00D72DA6"/>
    <w:rsid w:val="00D7314A"/>
    <w:rsid w:val="00D747B3"/>
    <w:rsid w:val="00D7543D"/>
    <w:rsid w:val="00D77E30"/>
    <w:rsid w:val="00D77FC5"/>
    <w:rsid w:val="00D8236C"/>
    <w:rsid w:val="00D82C56"/>
    <w:rsid w:val="00D85289"/>
    <w:rsid w:val="00D86144"/>
    <w:rsid w:val="00D86647"/>
    <w:rsid w:val="00D8688C"/>
    <w:rsid w:val="00D915E0"/>
    <w:rsid w:val="00D93008"/>
    <w:rsid w:val="00D9328A"/>
    <w:rsid w:val="00D938D2"/>
    <w:rsid w:val="00D9624E"/>
    <w:rsid w:val="00DA15B8"/>
    <w:rsid w:val="00DB1D28"/>
    <w:rsid w:val="00DB1F0E"/>
    <w:rsid w:val="00DB45FC"/>
    <w:rsid w:val="00DB4A1F"/>
    <w:rsid w:val="00DB4EE3"/>
    <w:rsid w:val="00DB57D5"/>
    <w:rsid w:val="00DD2DF5"/>
    <w:rsid w:val="00DD6559"/>
    <w:rsid w:val="00DD65BB"/>
    <w:rsid w:val="00DD7C43"/>
    <w:rsid w:val="00DE0003"/>
    <w:rsid w:val="00DE259A"/>
    <w:rsid w:val="00DE473C"/>
    <w:rsid w:val="00DE5ADE"/>
    <w:rsid w:val="00DF3FD0"/>
    <w:rsid w:val="00DF442B"/>
    <w:rsid w:val="00DF47C0"/>
    <w:rsid w:val="00DF5394"/>
    <w:rsid w:val="00E01E56"/>
    <w:rsid w:val="00E02123"/>
    <w:rsid w:val="00E0332E"/>
    <w:rsid w:val="00E04D88"/>
    <w:rsid w:val="00E050E2"/>
    <w:rsid w:val="00E113AA"/>
    <w:rsid w:val="00E1187D"/>
    <w:rsid w:val="00E161C0"/>
    <w:rsid w:val="00E163F0"/>
    <w:rsid w:val="00E17B09"/>
    <w:rsid w:val="00E20C0D"/>
    <w:rsid w:val="00E21DFE"/>
    <w:rsid w:val="00E221A8"/>
    <w:rsid w:val="00E24B31"/>
    <w:rsid w:val="00E26EF6"/>
    <w:rsid w:val="00E27317"/>
    <w:rsid w:val="00E2753A"/>
    <w:rsid w:val="00E308FE"/>
    <w:rsid w:val="00E31528"/>
    <w:rsid w:val="00E33373"/>
    <w:rsid w:val="00E34057"/>
    <w:rsid w:val="00E34209"/>
    <w:rsid w:val="00E34C15"/>
    <w:rsid w:val="00E36EC0"/>
    <w:rsid w:val="00E37648"/>
    <w:rsid w:val="00E410B7"/>
    <w:rsid w:val="00E43798"/>
    <w:rsid w:val="00E43929"/>
    <w:rsid w:val="00E44019"/>
    <w:rsid w:val="00E45A2F"/>
    <w:rsid w:val="00E464BF"/>
    <w:rsid w:val="00E46FA2"/>
    <w:rsid w:val="00E472FC"/>
    <w:rsid w:val="00E50CE5"/>
    <w:rsid w:val="00E550FC"/>
    <w:rsid w:val="00E563B1"/>
    <w:rsid w:val="00E607C5"/>
    <w:rsid w:val="00E60EEC"/>
    <w:rsid w:val="00E62BB2"/>
    <w:rsid w:val="00E633EC"/>
    <w:rsid w:val="00E63C70"/>
    <w:rsid w:val="00E65988"/>
    <w:rsid w:val="00E65D23"/>
    <w:rsid w:val="00E66079"/>
    <w:rsid w:val="00E66B61"/>
    <w:rsid w:val="00E735DB"/>
    <w:rsid w:val="00E746C2"/>
    <w:rsid w:val="00E77F51"/>
    <w:rsid w:val="00E805AA"/>
    <w:rsid w:val="00E8115B"/>
    <w:rsid w:val="00E82153"/>
    <w:rsid w:val="00E832D6"/>
    <w:rsid w:val="00E8407B"/>
    <w:rsid w:val="00E852B4"/>
    <w:rsid w:val="00E85F3B"/>
    <w:rsid w:val="00E872C0"/>
    <w:rsid w:val="00E87CA4"/>
    <w:rsid w:val="00E90310"/>
    <w:rsid w:val="00E91B64"/>
    <w:rsid w:val="00E92C93"/>
    <w:rsid w:val="00E93D6D"/>
    <w:rsid w:val="00E94FED"/>
    <w:rsid w:val="00E955A4"/>
    <w:rsid w:val="00E972D6"/>
    <w:rsid w:val="00EA18FD"/>
    <w:rsid w:val="00EA315A"/>
    <w:rsid w:val="00EA5136"/>
    <w:rsid w:val="00EA7240"/>
    <w:rsid w:val="00EA738E"/>
    <w:rsid w:val="00EB0E9A"/>
    <w:rsid w:val="00EB1BE8"/>
    <w:rsid w:val="00EB29AC"/>
    <w:rsid w:val="00EB3A90"/>
    <w:rsid w:val="00EB5550"/>
    <w:rsid w:val="00EC2A08"/>
    <w:rsid w:val="00EC47F6"/>
    <w:rsid w:val="00EC678D"/>
    <w:rsid w:val="00EC6C19"/>
    <w:rsid w:val="00EC78D5"/>
    <w:rsid w:val="00ED0CA3"/>
    <w:rsid w:val="00ED1809"/>
    <w:rsid w:val="00ED2B6D"/>
    <w:rsid w:val="00ED2B78"/>
    <w:rsid w:val="00ED3620"/>
    <w:rsid w:val="00ED444D"/>
    <w:rsid w:val="00EE0CF9"/>
    <w:rsid w:val="00EE1A8F"/>
    <w:rsid w:val="00EE1B19"/>
    <w:rsid w:val="00EE29F2"/>
    <w:rsid w:val="00EE6426"/>
    <w:rsid w:val="00EE6C7B"/>
    <w:rsid w:val="00EE729F"/>
    <w:rsid w:val="00EE7FD7"/>
    <w:rsid w:val="00EF3146"/>
    <w:rsid w:val="00EF46C7"/>
    <w:rsid w:val="00EF646A"/>
    <w:rsid w:val="00EF64D5"/>
    <w:rsid w:val="00F0012F"/>
    <w:rsid w:val="00F01BDD"/>
    <w:rsid w:val="00F02460"/>
    <w:rsid w:val="00F05FBA"/>
    <w:rsid w:val="00F0761C"/>
    <w:rsid w:val="00F10938"/>
    <w:rsid w:val="00F1106A"/>
    <w:rsid w:val="00F1296F"/>
    <w:rsid w:val="00F12BB0"/>
    <w:rsid w:val="00F13055"/>
    <w:rsid w:val="00F13B0B"/>
    <w:rsid w:val="00F17A17"/>
    <w:rsid w:val="00F221F1"/>
    <w:rsid w:val="00F23D08"/>
    <w:rsid w:val="00F24C76"/>
    <w:rsid w:val="00F26B45"/>
    <w:rsid w:val="00F302BC"/>
    <w:rsid w:val="00F31B9A"/>
    <w:rsid w:val="00F325D4"/>
    <w:rsid w:val="00F34E86"/>
    <w:rsid w:val="00F3690D"/>
    <w:rsid w:val="00F37D64"/>
    <w:rsid w:val="00F414B0"/>
    <w:rsid w:val="00F4319B"/>
    <w:rsid w:val="00F431B8"/>
    <w:rsid w:val="00F4335B"/>
    <w:rsid w:val="00F4660E"/>
    <w:rsid w:val="00F46EDA"/>
    <w:rsid w:val="00F47AAD"/>
    <w:rsid w:val="00F502FB"/>
    <w:rsid w:val="00F5094E"/>
    <w:rsid w:val="00F514A8"/>
    <w:rsid w:val="00F51DEA"/>
    <w:rsid w:val="00F528FB"/>
    <w:rsid w:val="00F52B26"/>
    <w:rsid w:val="00F5435D"/>
    <w:rsid w:val="00F547BB"/>
    <w:rsid w:val="00F54C31"/>
    <w:rsid w:val="00F55721"/>
    <w:rsid w:val="00F570C4"/>
    <w:rsid w:val="00F60AAE"/>
    <w:rsid w:val="00F63D5D"/>
    <w:rsid w:val="00F66F21"/>
    <w:rsid w:val="00F6756D"/>
    <w:rsid w:val="00F67A12"/>
    <w:rsid w:val="00F67A60"/>
    <w:rsid w:val="00F707F2"/>
    <w:rsid w:val="00F71F15"/>
    <w:rsid w:val="00F7387F"/>
    <w:rsid w:val="00F74C6D"/>
    <w:rsid w:val="00F74E6B"/>
    <w:rsid w:val="00F75384"/>
    <w:rsid w:val="00F83178"/>
    <w:rsid w:val="00F86B52"/>
    <w:rsid w:val="00F87699"/>
    <w:rsid w:val="00F91B21"/>
    <w:rsid w:val="00F938A5"/>
    <w:rsid w:val="00F94140"/>
    <w:rsid w:val="00F95AA4"/>
    <w:rsid w:val="00F966EF"/>
    <w:rsid w:val="00FA050C"/>
    <w:rsid w:val="00FA2180"/>
    <w:rsid w:val="00FA3CDD"/>
    <w:rsid w:val="00FA44A1"/>
    <w:rsid w:val="00FA4A8C"/>
    <w:rsid w:val="00FA4D4A"/>
    <w:rsid w:val="00FA5609"/>
    <w:rsid w:val="00FA59CF"/>
    <w:rsid w:val="00FA6ADA"/>
    <w:rsid w:val="00FA7425"/>
    <w:rsid w:val="00FA7F8B"/>
    <w:rsid w:val="00FB1CB2"/>
    <w:rsid w:val="00FB29B3"/>
    <w:rsid w:val="00FB3F47"/>
    <w:rsid w:val="00FB473C"/>
    <w:rsid w:val="00FB5A09"/>
    <w:rsid w:val="00FB6291"/>
    <w:rsid w:val="00FB6C9A"/>
    <w:rsid w:val="00FC07A3"/>
    <w:rsid w:val="00FC105D"/>
    <w:rsid w:val="00FC1F2A"/>
    <w:rsid w:val="00FC3213"/>
    <w:rsid w:val="00FC4E4B"/>
    <w:rsid w:val="00FC57D5"/>
    <w:rsid w:val="00FC5942"/>
    <w:rsid w:val="00FC64AB"/>
    <w:rsid w:val="00FC7678"/>
    <w:rsid w:val="00FD2978"/>
    <w:rsid w:val="00FD2B61"/>
    <w:rsid w:val="00FD33F1"/>
    <w:rsid w:val="00FD61DB"/>
    <w:rsid w:val="00FD6BD5"/>
    <w:rsid w:val="00FE02E9"/>
    <w:rsid w:val="00FE0B7D"/>
    <w:rsid w:val="00FE14A0"/>
    <w:rsid w:val="00FE15BF"/>
    <w:rsid w:val="00FE190A"/>
    <w:rsid w:val="00FE2115"/>
    <w:rsid w:val="00FF04E1"/>
    <w:rsid w:val="00FF1012"/>
    <w:rsid w:val="00FF14E0"/>
    <w:rsid w:val="00FF1BFA"/>
    <w:rsid w:val="00FF3B29"/>
    <w:rsid w:val="00FF4179"/>
    <w:rsid w:val="00FF484D"/>
    <w:rsid w:val="00FF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771393"/>
  <w15:docId w15:val="{87566760-35CF-4B7E-A9AA-A26E634D7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139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qFormat/>
    <w:rsid w:val="008843C9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1F4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iPriority w:val="99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uiPriority w:val="39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TextodoEspaoReservado">
    <w:name w:val="Placeholder Text"/>
    <w:basedOn w:val="Fontepargpadro"/>
    <w:uiPriority w:val="99"/>
    <w:semiHidden/>
    <w:rsid w:val="00B47AB7"/>
    <w:rPr>
      <w:color w:val="808080"/>
    </w:rPr>
  </w:style>
  <w:style w:type="character" w:styleId="Hyperlink">
    <w:name w:val="Hyperlink"/>
    <w:basedOn w:val="Fontepargpadro"/>
    <w:uiPriority w:val="99"/>
    <w:unhideWhenUsed/>
    <w:rsid w:val="00B47AB7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E872C0"/>
    <w:pPr>
      <w:ind w:left="720"/>
      <w:contextualSpacing/>
    </w:pPr>
  </w:style>
  <w:style w:type="character" w:customStyle="1" w:styleId="breadcrumb-item">
    <w:name w:val="breadcrumb-item"/>
    <w:basedOn w:val="Fontepargpadro"/>
    <w:rsid w:val="00CD0CC8"/>
  </w:style>
  <w:style w:type="character" w:customStyle="1" w:styleId="chkb">
    <w:name w:val="chkb"/>
    <w:basedOn w:val="Fontepargpadro"/>
    <w:rsid w:val="00F87699"/>
  </w:style>
  <w:style w:type="character" w:customStyle="1" w:styleId="fontstyle01">
    <w:name w:val="fontstyle01"/>
    <w:basedOn w:val="Fontepargpadro"/>
    <w:rsid w:val="00BF1223"/>
    <w:rPr>
      <w:rFonts w:ascii="CIDFont+F1" w:hAnsi="CIDFont+F1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B33E27"/>
    <w:rPr>
      <w:color w:val="605E5C"/>
      <w:shd w:val="clear" w:color="auto" w:fill="E1DFDD"/>
    </w:rPr>
  </w:style>
  <w:style w:type="character" w:customStyle="1" w:styleId="fontstyle21">
    <w:name w:val="fontstyle21"/>
    <w:basedOn w:val="Fontepargpadro"/>
    <w:rsid w:val="000F3FF0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Tabelacomgrade1">
    <w:name w:val="Tabela com grade1"/>
    <w:basedOn w:val="Tabelanormal"/>
    <w:next w:val="Tabelacomgrade"/>
    <w:uiPriority w:val="39"/>
    <w:rsid w:val="008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8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semiHidden/>
    <w:rsid w:val="002C1F4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LO-normal">
    <w:name w:val="LO-normal"/>
    <w:qFormat/>
    <w:rsid w:val="00EB3A90"/>
    <w:pPr>
      <w:suppressAutoHyphens/>
      <w:spacing w:before="120" w:after="0" w:line="288" w:lineRule="auto"/>
    </w:pPr>
    <w:rPr>
      <w:rFonts w:ascii="Open Sans" w:eastAsia="Open Sans" w:hAnsi="Open Sans" w:cs="Open Sans"/>
      <w:color w:val="695D4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0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8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16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ervicelogic.com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1F409D105945DC96D4F6F47340CA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7B4E99-93C7-44C5-A010-AC6557F422E2}"/>
      </w:docPartPr>
      <w:docPartBody>
        <w:p w:rsidR="00285CFE" w:rsidRDefault="00D32FD6">
          <w:r w:rsidRPr="00D63CE1">
            <w:rPr>
              <w:rStyle w:val="TextodoEspaoReservado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2FD6"/>
    <w:rsid w:val="000038FD"/>
    <w:rsid w:val="0000443D"/>
    <w:rsid w:val="00012834"/>
    <w:rsid w:val="00014554"/>
    <w:rsid w:val="0001548D"/>
    <w:rsid w:val="0001659E"/>
    <w:rsid w:val="00041783"/>
    <w:rsid w:val="000B28C2"/>
    <w:rsid w:val="000C612D"/>
    <w:rsid w:val="000C7870"/>
    <w:rsid w:val="000E6857"/>
    <w:rsid w:val="00107C06"/>
    <w:rsid w:val="00124A4E"/>
    <w:rsid w:val="00136D73"/>
    <w:rsid w:val="0014625A"/>
    <w:rsid w:val="00146DF9"/>
    <w:rsid w:val="0015262A"/>
    <w:rsid w:val="001612A9"/>
    <w:rsid w:val="00190D90"/>
    <w:rsid w:val="00195411"/>
    <w:rsid w:val="001B4C86"/>
    <w:rsid w:val="001C4363"/>
    <w:rsid w:val="001E50CD"/>
    <w:rsid w:val="001F5A5C"/>
    <w:rsid w:val="002008E9"/>
    <w:rsid w:val="00206C98"/>
    <w:rsid w:val="002079FD"/>
    <w:rsid w:val="002157C9"/>
    <w:rsid w:val="00215F4A"/>
    <w:rsid w:val="00230A68"/>
    <w:rsid w:val="00233A10"/>
    <w:rsid w:val="0028195A"/>
    <w:rsid w:val="00285CFE"/>
    <w:rsid w:val="002C6591"/>
    <w:rsid w:val="002E109C"/>
    <w:rsid w:val="002E11EF"/>
    <w:rsid w:val="002E5AEC"/>
    <w:rsid w:val="002F0612"/>
    <w:rsid w:val="0030204D"/>
    <w:rsid w:val="003245B7"/>
    <w:rsid w:val="003844C2"/>
    <w:rsid w:val="00387EE5"/>
    <w:rsid w:val="00393FCD"/>
    <w:rsid w:val="00394AAC"/>
    <w:rsid w:val="003B21B7"/>
    <w:rsid w:val="003E78B6"/>
    <w:rsid w:val="003F2E77"/>
    <w:rsid w:val="00407467"/>
    <w:rsid w:val="0041539C"/>
    <w:rsid w:val="0042581B"/>
    <w:rsid w:val="00432F85"/>
    <w:rsid w:val="00471430"/>
    <w:rsid w:val="004908FF"/>
    <w:rsid w:val="00494748"/>
    <w:rsid w:val="004A75BB"/>
    <w:rsid w:val="004B2C7D"/>
    <w:rsid w:val="004C0607"/>
    <w:rsid w:val="004E02AE"/>
    <w:rsid w:val="004E6605"/>
    <w:rsid w:val="004E6859"/>
    <w:rsid w:val="004F09F0"/>
    <w:rsid w:val="004F5B71"/>
    <w:rsid w:val="0050424C"/>
    <w:rsid w:val="00536DF1"/>
    <w:rsid w:val="005A3609"/>
    <w:rsid w:val="005C0590"/>
    <w:rsid w:val="005C0623"/>
    <w:rsid w:val="005D1D4B"/>
    <w:rsid w:val="005F125B"/>
    <w:rsid w:val="005F5BEA"/>
    <w:rsid w:val="005F66F5"/>
    <w:rsid w:val="006034EF"/>
    <w:rsid w:val="00617E59"/>
    <w:rsid w:val="00622331"/>
    <w:rsid w:val="00622741"/>
    <w:rsid w:val="00633878"/>
    <w:rsid w:val="00637710"/>
    <w:rsid w:val="00642BBF"/>
    <w:rsid w:val="00675A25"/>
    <w:rsid w:val="006A4518"/>
    <w:rsid w:val="006D102C"/>
    <w:rsid w:val="006D1613"/>
    <w:rsid w:val="006D4177"/>
    <w:rsid w:val="006E0D64"/>
    <w:rsid w:val="006E2814"/>
    <w:rsid w:val="00712035"/>
    <w:rsid w:val="00733F89"/>
    <w:rsid w:val="0074224B"/>
    <w:rsid w:val="00781EDD"/>
    <w:rsid w:val="007843FB"/>
    <w:rsid w:val="007931CA"/>
    <w:rsid w:val="007A1BEF"/>
    <w:rsid w:val="007A4821"/>
    <w:rsid w:val="007B3C82"/>
    <w:rsid w:val="007C2531"/>
    <w:rsid w:val="007E1AD5"/>
    <w:rsid w:val="007F1F43"/>
    <w:rsid w:val="00801F38"/>
    <w:rsid w:val="00815272"/>
    <w:rsid w:val="008317FE"/>
    <w:rsid w:val="008338CB"/>
    <w:rsid w:val="00847797"/>
    <w:rsid w:val="00857F35"/>
    <w:rsid w:val="0086381F"/>
    <w:rsid w:val="00866EA0"/>
    <w:rsid w:val="00872378"/>
    <w:rsid w:val="008834BC"/>
    <w:rsid w:val="008967A3"/>
    <w:rsid w:val="008A2FB3"/>
    <w:rsid w:val="008B276B"/>
    <w:rsid w:val="008B5BA8"/>
    <w:rsid w:val="008B7F3F"/>
    <w:rsid w:val="008E5E87"/>
    <w:rsid w:val="00901B23"/>
    <w:rsid w:val="00907B66"/>
    <w:rsid w:val="009225BD"/>
    <w:rsid w:val="00933E9A"/>
    <w:rsid w:val="009420A7"/>
    <w:rsid w:val="009448EC"/>
    <w:rsid w:val="009B35BD"/>
    <w:rsid w:val="009B5433"/>
    <w:rsid w:val="009B5A1C"/>
    <w:rsid w:val="009D5000"/>
    <w:rsid w:val="009D551D"/>
    <w:rsid w:val="009F4743"/>
    <w:rsid w:val="00A07066"/>
    <w:rsid w:val="00A253B8"/>
    <w:rsid w:val="00A54F49"/>
    <w:rsid w:val="00A55525"/>
    <w:rsid w:val="00A65AF0"/>
    <w:rsid w:val="00A732CD"/>
    <w:rsid w:val="00A770D6"/>
    <w:rsid w:val="00A87AA0"/>
    <w:rsid w:val="00A95419"/>
    <w:rsid w:val="00AE7CFE"/>
    <w:rsid w:val="00AE7E8F"/>
    <w:rsid w:val="00AF0C9B"/>
    <w:rsid w:val="00AF2B22"/>
    <w:rsid w:val="00AF3D6C"/>
    <w:rsid w:val="00B15F81"/>
    <w:rsid w:val="00B227E5"/>
    <w:rsid w:val="00B40B2C"/>
    <w:rsid w:val="00B42491"/>
    <w:rsid w:val="00B42C8C"/>
    <w:rsid w:val="00B45A3D"/>
    <w:rsid w:val="00B702D6"/>
    <w:rsid w:val="00B75C6C"/>
    <w:rsid w:val="00BD1C1C"/>
    <w:rsid w:val="00C002CE"/>
    <w:rsid w:val="00C03151"/>
    <w:rsid w:val="00C25D0E"/>
    <w:rsid w:val="00C30359"/>
    <w:rsid w:val="00C322AF"/>
    <w:rsid w:val="00C3561D"/>
    <w:rsid w:val="00C403EC"/>
    <w:rsid w:val="00C41EB0"/>
    <w:rsid w:val="00C526E5"/>
    <w:rsid w:val="00C73F37"/>
    <w:rsid w:val="00CC479B"/>
    <w:rsid w:val="00CD0F0E"/>
    <w:rsid w:val="00CD3423"/>
    <w:rsid w:val="00CD4A3E"/>
    <w:rsid w:val="00CD7393"/>
    <w:rsid w:val="00CE5611"/>
    <w:rsid w:val="00D0129C"/>
    <w:rsid w:val="00D31D48"/>
    <w:rsid w:val="00D32FD6"/>
    <w:rsid w:val="00D62167"/>
    <w:rsid w:val="00D627E1"/>
    <w:rsid w:val="00D77FC5"/>
    <w:rsid w:val="00D862A9"/>
    <w:rsid w:val="00D87A88"/>
    <w:rsid w:val="00D90BAE"/>
    <w:rsid w:val="00D914FC"/>
    <w:rsid w:val="00D95347"/>
    <w:rsid w:val="00DA0817"/>
    <w:rsid w:val="00DB0D26"/>
    <w:rsid w:val="00DD5A8D"/>
    <w:rsid w:val="00DD6ADD"/>
    <w:rsid w:val="00DF3D87"/>
    <w:rsid w:val="00E07663"/>
    <w:rsid w:val="00E163F0"/>
    <w:rsid w:val="00E221A8"/>
    <w:rsid w:val="00E24795"/>
    <w:rsid w:val="00E25254"/>
    <w:rsid w:val="00E46FA2"/>
    <w:rsid w:val="00E91E54"/>
    <w:rsid w:val="00E953B2"/>
    <w:rsid w:val="00ED18B0"/>
    <w:rsid w:val="00ED67C5"/>
    <w:rsid w:val="00EE2A11"/>
    <w:rsid w:val="00EE327A"/>
    <w:rsid w:val="00F13F83"/>
    <w:rsid w:val="00F23B17"/>
    <w:rsid w:val="00F37D64"/>
    <w:rsid w:val="00F45D3E"/>
    <w:rsid w:val="00F9166C"/>
    <w:rsid w:val="00FA007F"/>
    <w:rsid w:val="00FA26B4"/>
    <w:rsid w:val="00FE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FD6"/>
    <w:rPr>
      <w:rFonts w:cs="Times New Roman"/>
      <w:sz w:val="3276"/>
      <w:szCs w:val="327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32FD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Ata de reunião</vt:lpstr>
      <vt:lpstr>Ata de reunião</vt:lpstr>
    </vt:vector>
  </TitlesOfParts>
  <Company>ServiceLogic Soluções em Tecnologia – Av. Central, 1439, Sala 201, Ed. Comercial Santa Clara, Laranjeiras, Serra - ES. (27) 2141-0107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>Nome do Projeto</dc:subject>
  <dc:creator>eduardo@escritoriodeprojetos.com.br</dc:creator>
  <cp:keywords>Template Gerenciamento de Projetos</cp:keywords>
  <dc:description/>
  <cp:lastModifiedBy>Gesualdo Chaves</cp:lastModifiedBy>
  <cp:revision>2</cp:revision>
  <cp:lastPrinted>2025-09-10T20:32:00Z</cp:lastPrinted>
  <dcterms:created xsi:type="dcterms:W3CDTF">2026-05-22T17:06:00Z</dcterms:created>
  <dcterms:modified xsi:type="dcterms:W3CDTF">2026-05-22T17:06:00Z</dcterms:modified>
</cp:coreProperties>
</file>